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A5DD29" w14:textId="0BED73A3" w:rsidR="00607865" w:rsidRDefault="00D15FE1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94FD2" wp14:editId="54B827D2">
                <wp:simplePos x="0" y="0"/>
                <wp:positionH relativeFrom="column">
                  <wp:posOffset>1374405</wp:posOffset>
                </wp:positionH>
                <wp:positionV relativeFrom="paragraph">
                  <wp:posOffset>-202588</wp:posOffset>
                </wp:positionV>
                <wp:extent cx="4028440" cy="1475873"/>
                <wp:effectExtent l="19050" t="19050" r="86360" b="86360"/>
                <wp:wrapNone/>
                <wp:docPr id="7" name="Flowchart: Documen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1475873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37180D" w14:textId="77777777" w:rsidR="00D15FE1" w:rsidRPr="00B50AE3" w:rsidRDefault="00D15FE1" w:rsidP="00D15FE1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  <w:t>Advanced Placement Computer Science</w:t>
                            </w:r>
                          </w:p>
                          <w:p w14:paraId="4AA27F3E" w14:textId="77777777" w:rsidR="00D15FE1" w:rsidRPr="00B50AE3" w:rsidRDefault="00D01EE8" w:rsidP="00D15FE1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r w:rsidR="00D15FE1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color w:val="00B050"/>
                                  <w:sz w:val="24"/>
                                  <w:szCs w:val="24"/>
                                </w:rPr>
                                <w:t>Shenendehowa HS</w:t>
                              </w:r>
                            </w:hyperlink>
                            <w:r w:rsidR="00D15FE1"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r w:rsidR="00D15FE1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>mr Hanley</w:t>
                              </w:r>
                            </w:hyperlink>
                          </w:p>
                          <w:p w14:paraId="56F8432A" w14:textId="77777777" w:rsidR="00D15FE1" w:rsidRPr="00B50AE3" w:rsidRDefault="00163897" w:rsidP="00D15FE1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Unit 5</w:t>
                            </w:r>
                            <w:r w:rsidR="00D15FE1"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:</w:t>
                            </w:r>
                            <w:r w:rsidR="00EF1239"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Strings/Short Circuit Evaluation</w:t>
                            </w:r>
                          </w:p>
                          <w:p w14:paraId="0D3593B4" w14:textId="77777777" w:rsidR="00D15FE1" w:rsidRPr="00B50AE3" w:rsidRDefault="00D15FE1" w:rsidP="00D15FE1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 xml:space="preserve">Lesson: </w:t>
                            </w:r>
                            <w:r w:rsidR="00163897"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>Short Circuit Evaluation</w:t>
                            </w:r>
                          </w:p>
                          <w:p w14:paraId="5B701404" w14:textId="77777777" w:rsidR="00D15FE1" w:rsidRPr="00B50AE3" w:rsidRDefault="00D15FE1" w:rsidP="00D15FE1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i/>
                                <w:color w:val="0070C0"/>
                                <w:sz w:val="24"/>
                                <w:szCs w:val="24"/>
                              </w:rPr>
                              <w:t>Last Updated:</w:t>
                            </w:r>
                            <w:r w:rsidRPr="00B50AE3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63897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>2/8/2022</w:t>
                            </w:r>
                          </w:p>
                          <w:p w14:paraId="75BCBD0F" w14:textId="77777777" w:rsidR="00D15FE1" w:rsidRDefault="00D15FE1" w:rsidP="00D15FE1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64ADDFF5" w14:textId="77777777" w:rsidR="00D15FE1" w:rsidRPr="00661DF9" w:rsidRDefault="00D15FE1" w:rsidP="00D15FE1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641BDAC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7" o:spid="_x0000_s1026" type="#_x0000_t114" style="position:absolute;margin-left:108.2pt;margin-top:-15.95pt;width:317.2pt;height:11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" strokeweight="2.25pt">
                <v:shadow on="t" opacity=".5" offset="6pt,6pt"/>
                <v:textbox>
                  <w:txbxContent>
                    <w:p w:rsidR="00D15FE1" w:rsidRPr="00B50AE3" w:rsidRDefault="00D15FE1" w:rsidP="00D15FE1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  <w:t>Advanced Placement Computer Science</w:t>
                      </w:r>
                    </w:p>
                    <w:p w:rsidR="00D15FE1" w:rsidRPr="00B50AE3" w:rsidRDefault="00D15FE1" w:rsidP="00D15FE1">
                      <w:pPr>
                        <w:spacing w:after="0"/>
                        <w:jc w:val="center"/>
                        <w:rPr>
                          <w:rStyle w:val="Hyperlink"/>
                          <w:rFonts w:ascii="DejaVu Sans" w:hAnsi="DejaVu Sans" w:cs="DejaVu Sans"/>
                          <w:b/>
                          <w:sz w:val="24"/>
                          <w:szCs w:val="24"/>
                        </w:rPr>
                      </w:pPr>
                      <w:hyperlink r:id="rId9" w:history="1">
                        <w:r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color w:val="00B050"/>
                            <w:sz w:val="24"/>
                            <w:szCs w:val="24"/>
                          </w:rPr>
                          <w:t>Shenendehowa HS</w:t>
                        </w:r>
                      </w:hyperlink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hyperlink r:id="rId10" w:history="1">
                        <w:r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>mr Hanley</w:t>
                        </w:r>
                      </w:hyperlink>
                    </w:p>
                    <w:p w:rsidR="00D15FE1" w:rsidRPr="00B50AE3" w:rsidRDefault="00163897" w:rsidP="00D15FE1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Unit 5</w:t>
                      </w:r>
                      <w:r w:rsidR="00D15FE1"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:</w:t>
                      </w:r>
                      <w:r w:rsidR="00EF1239"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Strings/Short Circuit Evaluation</w:t>
                      </w:r>
                    </w:p>
                    <w:p w:rsidR="00D15FE1" w:rsidRPr="00B50AE3" w:rsidRDefault="00D15FE1" w:rsidP="00D15FE1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 xml:space="preserve">Lesson: </w:t>
                      </w:r>
                      <w:r w:rsidR="00163897"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>Short Circuit Evaluation</w:t>
                      </w:r>
                    </w:p>
                    <w:p w:rsidR="00D15FE1" w:rsidRPr="00B50AE3" w:rsidRDefault="00D15FE1" w:rsidP="00D15FE1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i/>
                          <w:color w:val="0070C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i/>
                          <w:color w:val="0070C0"/>
                          <w:sz w:val="24"/>
                          <w:szCs w:val="24"/>
                        </w:rPr>
                        <w:t>Last Updated:</w:t>
                      </w:r>
                      <w:r w:rsidRPr="00B50AE3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="00163897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>2/8/2022</w:t>
                      </w:r>
                    </w:p>
                    <w:p w:rsidR="00D15FE1" w:rsidRDefault="00D15FE1" w:rsidP="00D15FE1">
                      <w:pPr>
                        <w:spacing w:after="0"/>
                        <w:jc w:val="center"/>
                        <w:rPr>
                          <w:rFonts w:ascii="Constantia" w:hAnsi="Constant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:rsidR="00D15FE1" w:rsidRPr="00661DF9" w:rsidRDefault="00D15FE1" w:rsidP="00D15FE1">
                      <w:pPr>
                        <w:spacing w:after="0"/>
                        <w:jc w:val="center"/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42C4">
        <w:rPr>
          <w:rFonts w:ascii="Eras Bold ITC" w:hAnsi="Eras Bold ITC"/>
          <w:sz w:val="36"/>
          <w:szCs w:val="36"/>
        </w:rPr>
        <w:t xml:space="preserve">     </w:t>
      </w:r>
      <w:r w:rsidR="00C412B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7DC78EF" wp14:editId="201833E8">
            <wp:extent cx="944169" cy="712519"/>
            <wp:effectExtent l="0" t="0" r="8890" b="0"/>
            <wp:docPr id="3" name="Picture 3" descr="http://www.fi.edu/learn/case-files/eckertmauchly/ENIAC_Im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fi.edu/learn/case-files/eckertmauchly/ENIAC_Image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69" cy="7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                                    </w:t>
      </w:r>
      <w:r w:rsidR="00C412B0">
        <w:rPr>
          <w:rFonts w:ascii="Eras Bold ITC" w:hAnsi="Eras Bold ITC"/>
          <w:sz w:val="36"/>
          <w:szCs w:val="36"/>
        </w:rPr>
        <w:t xml:space="preserve">                            </w:t>
      </w:r>
      <w:r w:rsidR="00C412B0">
        <w:rPr>
          <w:rFonts w:ascii="Eras Bold ITC" w:hAnsi="Eras Bold ITC"/>
          <w:noProof/>
          <w:sz w:val="36"/>
          <w:szCs w:val="36"/>
        </w:rPr>
        <w:drawing>
          <wp:inline distT="0" distB="0" distL="0" distR="0" wp14:anchorId="5B8BFEE8" wp14:editId="24BEE9E4">
            <wp:extent cx="859377" cy="694706"/>
            <wp:effectExtent l="19050" t="0" r="0" b="0"/>
            <wp:docPr id="2" name="Picture 0" descr="Shen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Logo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77" cy="6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</w:t>
      </w:r>
    </w:p>
    <w:p w14:paraId="4122548C" w14:textId="77777777" w:rsidR="00330ADD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5D1252DA" w14:textId="77777777" w:rsidR="007D4569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230166CA" w14:textId="77777777" w:rsidR="00FD7148" w:rsidRDefault="00FD7148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</w:p>
    <w:p w14:paraId="07D114F3" w14:textId="77777777" w:rsidR="00FD7148" w:rsidRDefault="00FD7148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</w:p>
    <w:p w14:paraId="7B1D5F47" w14:textId="77777777" w:rsidR="007D4569" w:rsidRPr="002F786D" w:rsidRDefault="007D4569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What is the problem with this loop?</w:t>
      </w:r>
    </w:p>
    <w:p w14:paraId="30DD1F0E" w14:textId="77777777" w:rsidR="00F4038E" w:rsidRPr="002F786D" w:rsidRDefault="00F011C9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int x=50;</w:t>
      </w:r>
      <w:r w:rsidR="00D15FE1" w:rsidRPr="00D15FE1">
        <w:rPr>
          <w:rFonts w:ascii="Arial" w:hAnsi="Arial" w:cs="Arial"/>
          <w:noProof/>
          <w:sz w:val="20"/>
          <w:szCs w:val="20"/>
        </w:rPr>
        <w:t xml:space="preserve"> </w:t>
      </w:r>
    </w:p>
    <w:p w14:paraId="2DFD2418" w14:textId="77777777" w:rsidR="00BA53ED" w:rsidRPr="002F786D" w:rsidRDefault="007D4569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while(100/x != (some target value)</w:t>
      </w:r>
      <w:r w:rsidR="00F011C9" w:rsidRPr="002F786D">
        <w:rPr>
          <w:rFonts w:ascii="DejaVu Sans" w:hAnsi="DejaVu Sans" w:cs="DejaVu Sans"/>
          <w:sz w:val="24"/>
          <w:szCs w:val="24"/>
        </w:rPr>
        <w:t xml:space="preserve"> &amp;&amp; x!=0)</w:t>
      </w:r>
      <w:r w:rsidR="00F011C9" w:rsidRPr="002F786D">
        <w:rPr>
          <w:rFonts w:ascii="DejaVu Sans" w:hAnsi="DejaVu Sans" w:cs="DejaVu Sans"/>
          <w:sz w:val="24"/>
          <w:szCs w:val="24"/>
        </w:rPr>
        <w:br/>
        <w:t>{</w:t>
      </w:r>
    </w:p>
    <w:p w14:paraId="635E758C" w14:textId="77777777" w:rsidR="00F4038E" w:rsidRPr="002F786D" w:rsidRDefault="00BA53ED" w:rsidP="002F786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System.out.println(x);</w:t>
      </w:r>
      <w:r w:rsidR="00F011C9" w:rsidRPr="002F786D">
        <w:rPr>
          <w:rFonts w:ascii="DejaVu Sans" w:hAnsi="DejaVu Sans" w:cs="DejaVu Sans"/>
          <w:sz w:val="24"/>
          <w:szCs w:val="24"/>
        </w:rPr>
        <w:br/>
      </w:r>
      <w:r w:rsidR="00F011C9" w:rsidRPr="002F786D">
        <w:rPr>
          <w:rFonts w:ascii="DejaVu Sans" w:hAnsi="DejaVu Sans" w:cs="DejaVu Sans"/>
          <w:sz w:val="24"/>
          <w:szCs w:val="24"/>
        </w:rPr>
        <w:tab/>
        <w:t>x--;</w:t>
      </w:r>
      <w:r w:rsidR="00F011C9" w:rsidRPr="002F786D">
        <w:rPr>
          <w:rFonts w:ascii="DejaVu Sans" w:hAnsi="DejaVu Sans" w:cs="DejaVu Sans"/>
          <w:sz w:val="24"/>
          <w:szCs w:val="24"/>
        </w:rPr>
        <w:br/>
        <w:t>}</w:t>
      </w:r>
    </w:p>
    <w:p w14:paraId="39D06AFB" w14:textId="77777777" w:rsidR="00BA53ED" w:rsidRPr="002F786D" w:rsidRDefault="00BA53ED" w:rsidP="002F786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0BA4E0F9" w14:textId="77777777" w:rsidR="007D4569" w:rsidRPr="002F786D" w:rsidRDefault="007D4569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How is it fixed?</w:t>
      </w:r>
    </w:p>
    <w:p w14:paraId="4F57765D" w14:textId="77777777" w:rsidR="007D4569" w:rsidRPr="002F786D" w:rsidRDefault="007D4569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6964B9AE" w14:textId="77777777" w:rsidR="007D4569" w:rsidRPr="002F786D" w:rsidRDefault="007D4569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583437A1" w14:textId="77777777" w:rsidR="007D4569" w:rsidRPr="002F786D" w:rsidRDefault="007D4569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6646F926" w14:textId="77777777" w:rsidR="007D4569" w:rsidRPr="002F786D" w:rsidRDefault="007D4569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4BD10297" w14:textId="5EBBDFEA" w:rsidR="007D4569" w:rsidRDefault="007D4569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Summarize short circuit evaluation</w:t>
      </w:r>
    </w:p>
    <w:p w14:paraId="688A0FA3" w14:textId="73AAA068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Short Circuit Evaluation applies to logical operators..</w:t>
      </w:r>
    </w:p>
    <w:p w14:paraId="73D8B588" w14:textId="5BB91711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66B6E055" w14:textId="15FCD49A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AND:</w:t>
      </w:r>
    </w:p>
    <w:p w14:paraId="1F74E234" w14:textId="62169897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7E8BF6F" w14:textId="5704D259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6F06960B" w14:textId="6AB70B8B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0B42D4E7" w14:textId="1DEE49A2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598B89AB" w14:textId="592D3957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36FD9EBD" w14:textId="3ABF9439" w:rsidR="005A15A6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62A62732" w14:textId="531FC2AF" w:rsidR="005A15A6" w:rsidRPr="002F786D" w:rsidRDefault="005A15A6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OR:</w:t>
      </w:r>
    </w:p>
    <w:p w14:paraId="2C5D4841" w14:textId="77777777" w:rsidR="007D4569" w:rsidRPr="002F786D" w:rsidRDefault="007D4569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1A9A096" w14:textId="77777777" w:rsidR="00403A14" w:rsidRDefault="00403A14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33824C19" w14:textId="77777777" w:rsidR="00403A14" w:rsidRDefault="00403A14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28AE1800" w14:textId="77777777" w:rsidR="00403A14" w:rsidRDefault="00403A14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3AED9A4C" w14:textId="77777777" w:rsidR="005A15A6" w:rsidRDefault="005A15A6">
      <w:pPr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br w:type="page"/>
      </w:r>
    </w:p>
    <w:p w14:paraId="39DB8554" w14:textId="047C985B" w:rsidR="00F4038E" w:rsidRPr="002F786D" w:rsidRDefault="00F011C9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lastRenderedPageBreak/>
        <w:t>public class City {</w:t>
      </w:r>
    </w:p>
    <w:p w14:paraId="3596AC60" w14:textId="77777777" w:rsidR="00F4038E" w:rsidRPr="002F786D" w:rsidRDefault="00F011C9" w:rsidP="008252E6">
      <w:pPr>
        <w:pStyle w:val="ListParagraph"/>
        <w:spacing w:after="0"/>
        <w:ind w:left="0" w:firstLine="72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public String name;</w:t>
      </w:r>
    </w:p>
    <w:p w14:paraId="705FB5F0" w14:textId="77777777" w:rsidR="00F4038E" w:rsidRPr="002F786D" w:rsidRDefault="00F011C9" w:rsidP="008252E6">
      <w:pPr>
        <w:pStyle w:val="ListParagraph"/>
        <w:spacing w:after="0"/>
        <w:ind w:left="0" w:firstLine="72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public int population;</w:t>
      </w:r>
      <w:bookmarkStart w:id="0" w:name="_GoBack"/>
      <w:bookmarkEnd w:id="0"/>
    </w:p>
    <w:p w14:paraId="22D3BAF1" w14:textId="77777777" w:rsidR="007D4569" w:rsidRPr="002F786D" w:rsidRDefault="007D4569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}</w:t>
      </w:r>
    </w:p>
    <w:p w14:paraId="2FB761AE" w14:textId="70294B74" w:rsidR="00FD7148" w:rsidRPr="002F786D" w:rsidRDefault="00FD7148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City[</w:t>
      </w:r>
      <w:r w:rsidR="00403A14">
        <w:rPr>
          <w:rFonts w:ascii="DejaVu Sans" w:hAnsi="DejaVu Sans" w:cs="DejaVu Sans"/>
          <w:sz w:val="24"/>
          <w:szCs w:val="24"/>
        </w:rPr>
        <w:t xml:space="preserve"> </w:t>
      </w:r>
      <w:r w:rsidRPr="002F786D">
        <w:rPr>
          <w:rFonts w:ascii="DejaVu Sans" w:hAnsi="DejaVu Sans" w:cs="DejaVu Sans"/>
          <w:sz w:val="24"/>
          <w:szCs w:val="24"/>
        </w:rPr>
        <w:t xml:space="preserve">] cityList = new </w:t>
      </w:r>
      <w:r w:rsidR="00D16B94" w:rsidRPr="002F786D">
        <w:rPr>
          <w:rFonts w:ascii="DejaVu Sans" w:hAnsi="DejaVu Sans" w:cs="DejaVu Sans"/>
          <w:sz w:val="24"/>
          <w:szCs w:val="24"/>
        </w:rPr>
        <w:t>City</w:t>
      </w:r>
      <w:r w:rsidRPr="002F786D">
        <w:rPr>
          <w:rFonts w:ascii="DejaVu Sans" w:hAnsi="DejaVu Sans" w:cs="DejaVu Sans"/>
          <w:sz w:val="24"/>
          <w:szCs w:val="24"/>
        </w:rPr>
        <w:t>[6];  //assuming the array is populated with the values below</w:t>
      </w:r>
      <w:r w:rsidR="00A4312E">
        <w:rPr>
          <w:rFonts w:ascii="DejaVu Sans" w:hAnsi="DejaVu Sans" w:cs="DejaVu Sans"/>
          <w:sz w:val="24"/>
          <w:szCs w:val="24"/>
        </w:rPr>
        <w:t xml:space="preserve"> but that the 4th element</w:t>
      </w:r>
      <w:r w:rsidRPr="002F786D">
        <w:rPr>
          <w:rFonts w:ascii="DejaVu Sans" w:hAnsi="DejaVu Sans" w:cs="DejaVu Sans"/>
          <w:sz w:val="24"/>
          <w:szCs w:val="24"/>
        </w:rPr>
        <w:t xml:space="preserve"> is null</w:t>
      </w:r>
    </w:p>
    <w:tbl>
      <w:tblPr>
        <w:tblStyle w:val="TableGrid"/>
        <w:tblW w:w="1978" w:type="dxa"/>
        <w:tblLook w:val="04A0" w:firstRow="1" w:lastRow="0" w:firstColumn="1" w:lastColumn="0" w:noHBand="0" w:noVBand="1"/>
      </w:tblPr>
      <w:tblGrid>
        <w:gridCol w:w="989"/>
        <w:gridCol w:w="989"/>
      </w:tblGrid>
      <w:tr w:rsidR="00D16B94" w:rsidRPr="00403A14" w14:paraId="4186FF16" w14:textId="77777777" w:rsidTr="00D16B94">
        <w:tc>
          <w:tcPr>
            <w:tcW w:w="989" w:type="dxa"/>
          </w:tcPr>
          <w:p w14:paraId="292B178B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index</w:t>
            </w:r>
          </w:p>
        </w:tc>
        <w:tc>
          <w:tcPr>
            <w:tcW w:w="989" w:type="dxa"/>
          </w:tcPr>
          <w:p w14:paraId="75330656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value</w:t>
            </w:r>
          </w:p>
        </w:tc>
      </w:tr>
      <w:tr w:rsidR="00D16B94" w:rsidRPr="00403A14" w14:paraId="10EBB515" w14:textId="77777777" w:rsidTr="00D16B94">
        <w:tc>
          <w:tcPr>
            <w:tcW w:w="989" w:type="dxa"/>
          </w:tcPr>
          <w:p w14:paraId="72F4D3EB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0</w:t>
            </w:r>
          </w:p>
        </w:tc>
        <w:tc>
          <w:tcPr>
            <w:tcW w:w="989" w:type="dxa"/>
          </w:tcPr>
          <w:p w14:paraId="3572D1E9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812</w:t>
            </w:r>
          </w:p>
        </w:tc>
      </w:tr>
      <w:tr w:rsidR="00D16B94" w:rsidRPr="00403A14" w14:paraId="04F39CC2" w14:textId="77777777" w:rsidTr="00D16B94">
        <w:tc>
          <w:tcPr>
            <w:tcW w:w="989" w:type="dxa"/>
          </w:tcPr>
          <w:p w14:paraId="3D8EAD83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1</w:t>
            </w:r>
          </w:p>
        </w:tc>
        <w:tc>
          <w:tcPr>
            <w:tcW w:w="989" w:type="dxa"/>
          </w:tcPr>
          <w:p w14:paraId="25A34DFD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1300</w:t>
            </w:r>
          </w:p>
        </w:tc>
      </w:tr>
      <w:tr w:rsidR="00D16B94" w:rsidRPr="00403A14" w14:paraId="6C5C24C4" w14:textId="77777777" w:rsidTr="00D16B94">
        <w:tc>
          <w:tcPr>
            <w:tcW w:w="989" w:type="dxa"/>
          </w:tcPr>
          <w:p w14:paraId="10D17AA6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2</w:t>
            </w:r>
          </w:p>
        </w:tc>
        <w:tc>
          <w:tcPr>
            <w:tcW w:w="989" w:type="dxa"/>
          </w:tcPr>
          <w:p w14:paraId="4F5AE04F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2112</w:t>
            </w:r>
          </w:p>
        </w:tc>
      </w:tr>
      <w:tr w:rsidR="00D16B94" w:rsidRPr="00403A14" w14:paraId="751FF50A" w14:textId="77777777" w:rsidTr="00D16B94">
        <w:tc>
          <w:tcPr>
            <w:tcW w:w="989" w:type="dxa"/>
          </w:tcPr>
          <w:p w14:paraId="25FB6CE3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3</w:t>
            </w:r>
          </w:p>
        </w:tc>
        <w:tc>
          <w:tcPr>
            <w:tcW w:w="989" w:type="dxa"/>
          </w:tcPr>
          <w:p w14:paraId="398D19B5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null</w:t>
            </w:r>
          </w:p>
        </w:tc>
      </w:tr>
      <w:tr w:rsidR="00D16B94" w:rsidRPr="00403A14" w14:paraId="6DD84F4B" w14:textId="77777777" w:rsidTr="00D16B94">
        <w:tc>
          <w:tcPr>
            <w:tcW w:w="989" w:type="dxa"/>
          </w:tcPr>
          <w:p w14:paraId="66087AFD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4</w:t>
            </w:r>
          </w:p>
        </w:tc>
        <w:tc>
          <w:tcPr>
            <w:tcW w:w="989" w:type="dxa"/>
          </w:tcPr>
          <w:p w14:paraId="6E632D93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98</w:t>
            </w:r>
          </w:p>
        </w:tc>
      </w:tr>
      <w:tr w:rsidR="00D16B94" w:rsidRPr="00403A14" w14:paraId="70C7B7A8" w14:textId="77777777" w:rsidTr="00D16B94">
        <w:tc>
          <w:tcPr>
            <w:tcW w:w="989" w:type="dxa"/>
          </w:tcPr>
          <w:p w14:paraId="1E66E9DB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5</w:t>
            </w:r>
          </w:p>
        </w:tc>
        <w:tc>
          <w:tcPr>
            <w:tcW w:w="989" w:type="dxa"/>
          </w:tcPr>
          <w:p w14:paraId="6D2648E7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3145</w:t>
            </w:r>
          </w:p>
        </w:tc>
      </w:tr>
    </w:tbl>
    <w:p w14:paraId="38DD9E0B" w14:textId="77777777" w:rsidR="00D16B94" w:rsidRPr="00403A14" w:rsidRDefault="00D16B94" w:rsidP="007D4569">
      <w:pPr>
        <w:pStyle w:val="ListParagraph"/>
        <w:spacing w:after="0"/>
        <w:ind w:left="0"/>
        <w:rPr>
          <w:rFonts w:ascii="DejaVu Sans" w:hAnsi="DejaVu Sans" w:cs="DejaVu Sans"/>
          <w:sz w:val="20"/>
          <w:szCs w:val="20"/>
        </w:rPr>
      </w:pPr>
    </w:p>
    <w:tbl>
      <w:tblPr>
        <w:tblStyle w:val="TableGrid"/>
        <w:tblW w:w="6136" w:type="dxa"/>
        <w:tblLook w:val="04A0" w:firstRow="1" w:lastRow="0" w:firstColumn="1" w:lastColumn="0" w:noHBand="0" w:noVBand="1"/>
      </w:tblPr>
      <w:tblGrid>
        <w:gridCol w:w="2083"/>
        <w:gridCol w:w="2083"/>
        <w:gridCol w:w="1970"/>
      </w:tblGrid>
      <w:tr w:rsidR="00D16B94" w:rsidRPr="00403A14" w14:paraId="7F54B1B3" w14:textId="77777777" w:rsidTr="00D16B94">
        <w:tc>
          <w:tcPr>
            <w:tcW w:w="2083" w:type="dxa"/>
          </w:tcPr>
          <w:p w14:paraId="2904E922" w14:textId="77777777" w:rsidR="00D16B94" w:rsidRPr="00403A14" w:rsidRDefault="002F786D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Memory address</w:t>
            </w:r>
          </w:p>
        </w:tc>
        <w:tc>
          <w:tcPr>
            <w:tcW w:w="2083" w:type="dxa"/>
          </w:tcPr>
          <w:p w14:paraId="3C708EB9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name</w:t>
            </w:r>
          </w:p>
        </w:tc>
        <w:tc>
          <w:tcPr>
            <w:tcW w:w="1970" w:type="dxa"/>
          </w:tcPr>
          <w:p w14:paraId="45203316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population</w:t>
            </w:r>
          </w:p>
        </w:tc>
      </w:tr>
      <w:tr w:rsidR="00D16B94" w:rsidRPr="00403A14" w14:paraId="403F146A" w14:textId="77777777" w:rsidTr="00D16B94">
        <w:tc>
          <w:tcPr>
            <w:tcW w:w="2083" w:type="dxa"/>
          </w:tcPr>
          <w:p w14:paraId="6F3210A4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812</w:t>
            </w:r>
          </w:p>
        </w:tc>
        <w:tc>
          <w:tcPr>
            <w:tcW w:w="2083" w:type="dxa"/>
          </w:tcPr>
          <w:p w14:paraId="6EB56414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“Cairo”</w:t>
            </w:r>
          </w:p>
        </w:tc>
        <w:tc>
          <w:tcPr>
            <w:tcW w:w="1970" w:type="dxa"/>
          </w:tcPr>
          <w:p w14:paraId="3FCD40E3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21,323,000</w:t>
            </w:r>
          </w:p>
        </w:tc>
      </w:tr>
      <w:tr w:rsidR="00D16B94" w:rsidRPr="00403A14" w14:paraId="4EDE61AB" w14:textId="77777777" w:rsidTr="00D16B94">
        <w:tc>
          <w:tcPr>
            <w:tcW w:w="2083" w:type="dxa"/>
          </w:tcPr>
          <w:p w14:paraId="4EFEF914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1300</w:t>
            </w:r>
          </w:p>
        </w:tc>
        <w:tc>
          <w:tcPr>
            <w:tcW w:w="2083" w:type="dxa"/>
          </w:tcPr>
          <w:p w14:paraId="26A6548D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“Durban”</w:t>
            </w:r>
          </w:p>
        </w:tc>
        <w:tc>
          <w:tcPr>
            <w:tcW w:w="1970" w:type="dxa"/>
          </w:tcPr>
          <w:p w14:paraId="5606685B" w14:textId="77777777" w:rsidR="00D16B94" w:rsidRPr="00403A14" w:rsidRDefault="001A0786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3,176,254</w:t>
            </w:r>
          </w:p>
        </w:tc>
      </w:tr>
      <w:tr w:rsidR="00D16B94" w:rsidRPr="00403A14" w14:paraId="0286262B" w14:textId="77777777" w:rsidTr="00D16B94">
        <w:tc>
          <w:tcPr>
            <w:tcW w:w="2083" w:type="dxa"/>
          </w:tcPr>
          <w:p w14:paraId="4455CB91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2112</w:t>
            </w:r>
          </w:p>
        </w:tc>
        <w:tc>
          <w:tcPr>
            <w:tcW w:w="2083" w:type="dxa"/>
          </w:tcPr>
          <w:p w14:paraId="2A6F497A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“Harare”</w:t>
            </w:r>
          </w:p>
        </w:tc>
        <w:tc>
          <w:tcPr>
            <w:tcW w:w="1970" w:type="dxa"/>
          </w:tcPr>
          <w:p w14:paraId="0A6291F5" w14:textId="77777777" w:rsidR="00D16B94" w:rsidRPr="00403A14" w:rsidRDefault="001A0786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1,542,000</w:t>
            </w:r>
          </w:p>
        </w:tc>
      </w:tr>
      <w:tr w:rsidR="00D16B94" w:rsidRPr="00403A14" w14:paraId="6EB753BC" w14:textId="77777777" w:rsidTr="00D16B94">
        <w:tc>
          <w:tcPr>
            <w:tcW w:w="2083" w:type="dxa"/>
          </w:tcPr>
          <w:p w14:paraId="6F730201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98</w:t>
            </w:r>
          </w:p>
        </w:tc>
        <w:tc>
          <w:tcPr>
            <w:tcW w:w="2083" w:type="dxa"/>
          </w:tcPr>
          <w:p w14:paraId="2A20DE06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“Lagos”</w:t>
            </w:r>
          </w:p>
        </w:tc>
        <w:tc>
          <w:tcPr>
            <w:tcW w:w="1970" w:type="dxa"/>
          </w:tcPr>
          <w:p w14:paraId="49F247BF" w14:textId="77777777" w:rsidR="00D16B94" w:rsidRPr="00403A14" w:rsidRDefault="001A0786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 xml:space="preserve">21,300,000 </w:t>
            </w:r>
          </w:p>
        </w:tc>
      </w:tr>
      <w:tr w:rsidR="00D16B94" w:rsidRPr="00403A14" w14:paraId="1EFAE753" w14:textId="77777777" w:rsidTr="00D16B94">
        <w:tc>
          <w:tcPr>
            <w:tcW w:w="2083" w:type="dxa"/>
          </w:tcPr>
          <w:p w14:paraId="0A143BFA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3145</w:t>
            </w:r>
          </w:p>
        </w:tc>
        <w:tc>
          <w:tcPr>
            <w:tcW w:w="2083" w:type="dxa"/>
          </w:tcPr>
          <w:p w14:paraId="454D8FDB" w14:textId="77777777" w:rsidR="00D16B94" w:rsidRPr="00403A14" w:rsidRDefault="00D16B94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“Khartoum”</w:t>
            </w:r>
          </w:p>
        </w:tc>
        <w:tc>
          <w:tcPr>
            <w:tcW w:w="1970" w:type="dxa"/>
          </w:tcPr>
          <w:p w14:paraId="4B949A93" w14:textId="77777777" w:rsidR="00D16B94" w:rsidRPr="00403A14" w:rsidRDefault="00FA2141" w:rsidP="002F786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5,989,000</w:t>
            </w:r>
          </w:p>
        </w:tc>
      </w:tr>
    </w:tbl>
    <w:p w14:paraId="1A89208A" w14:textId="77777777" w:rsidR="00D16B94" w:rsidRPr="002F786D" w:rsidRDefault="00D16B94" w:rsidP="007D4569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9B20941" w14:textId="77777777" w:rsidR="00B62E6D" w:rsidRDefault="00F011C9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Write a for loop that searches the array for the string “Khartoum”</w:t>
      </w:r>
      <w:r w:rsidR="00B373BB">
        <w:rPr>
          <w:rFonts w:ascii="DejaVu Sans" w:hAnsi="DejaVu Sans" w:cs="DejaVu Sans"/>
          <w:sz w:val="24"/>
          <w:szCs w:val="24"/>
        </w:rPr>
        <w:t xml:space="preserve">  Make sure the city</w:t>
      </w:r>
      <w:r w:rsidR="00553B3A" w:rsidRPr="002F786D">
        <w:rPr>
          <w:rFonts w:ascii="DejaVu Sans" w:hAnsi="DejaVu Sans" w:cs="DejaVu Sans"/>
          <w:sz w:val="24"/>
          <w:szCs w:val="24"/>
        </w:rPr>
        <w:t xml:space="preserve"> is not null before doing a comparison on that name.</w:t>
      </w:r>
      <w:r w:rsidR="00D15FE1">
        <w:rPr>
          <w:rFonts w:ascii="DejaVu Sans" w:hAnsi="DejaVu Sans" w:cs="DejaVu Sans"/>
          <w:sz w:val="24"/>
          <w:szCs w:val="24"/>
        </w:rPr>
        <w:t xml:space="preserve">  Print out the population if you find the String “Khartoum”</w:t>
      </w:r>
    </w:p>
    <w:p w14:paraId="5E19C227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D3A2D35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5BE51854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7EE332B1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6D1CAAE2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7FD4803B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6485970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709BD6DB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258E801A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66D538B0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CECB093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3F3EBBD0" w14:textId="77777777" w:rsidR="00D15FE1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Does anyone remember this code from ArrayCopying?</w:t>
      </w:r>
    </w:p>
    <w:p w14:paraId="64B7EE2E" w14:textId="77777777" w:rsidR="00D15FE1" w:rsidRPr="002F786D" w:rsidRDefault="00D15FE1" w:rsidP="00330ADD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if(tryList[i] == null || tryList[i].equals(“”))  …. Can you reverse the two parts of the if statement</w:t>
      </w:r>
      <w:r w:rsidR="003930C2">
        <w:rPr>
          <w:rFonts w:ascii="DejaVu Sans" w:hAnsi="DejaVu Sans" w:cs="DejaVu Sans"/>
          <w:sz w:val="24"/>
          <w:szCs w:val="24"/>
        </w:rPr>
        <w:t>?</w:t>
      </w:r>
    </w:p>
    <w:sectPr w:rsidR="00D15FE1" w:rsidRPr="002F786D" w:rsidSect="00FD7148">
      <w:footerReference w:type="default" r:id="rId13"/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F6982D" w14:textId="77777777" w:rsidR="00D01EE8" w:rsidRDefault="00D01EE8" w:rsidP="007039C3">
      <w:pPr>
        <w:spacing w:after="0" w:line="240" w:lineRule="auto"/>
      </w:pPr>
      <w:r>
        <w:separator/>
      </w:r>
    </w:p>
  </w:endnote>
  <w:endnote w:type="continuationSeparator" w:id="0">
    <w:p w14:paraId="560DF056" w14:textId="77777777" w:rsidR="00D01EE8" w:rsidRDefault="00D01EE8" w:rsidP="0070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120530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B77A06C" w14:textId="720B4B73" w:rsidR="00330ADD" w:rsidRDefault="00330A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79C4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7520E1A" w14:textId="77777777" w:rsidR="007039C3" w:rsidRDefault="0070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9B67F3" w14:textId="77777777" w:rsidR="00D01EE8" w:rsidRDefault="00D01EE8" w:rsidP="007039C3">
      <w:pPr>
        <w:spacing w:after="0" w:line="240" w:lineRule="auto"/>
      </w:pPr>
      <w:r>
        <w:separator/>
      </w:r>
    </w:p>
  </w:footnote>
  <w:footnote w:type="continuationSeparator" w:id="0">
    <w:p w14:paraId="19B8179B" w14:textId="77777777" w:rsidR="00D01EE8" w:rsidRDefault="00D01EE8" w:rsidP="0070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8.9pt;height:8.9pt" o:bullet="t">
        <v:imagedata r:id="rId1" o:title="art1755"/>
      </v:shape>
    </w:pict>
  </w:numPicBullet>
  <w:numPicBullet w:numPicBulletId="1">
    <w:pict>
      <v:shape id="_x0000_i1033" type="#_x0000_t75" style="width:14.95pt;height:14.95pt" o:bullet="t">
        <v:imagedata r:id="rId2" o:title="art5763"/>
      </v:shape>
    </w:pict>
  </w:numPicBullet>
  <w:abstractNum w:abstractNumId="0" w15:restartNumberingAfterBreak="0">
    <w:nsid w:val="0FD20B3A"/>
    <w:multiLevelType w:val="hybridMultilevel"/>
    <w:tmpl w:val="B9488064"/>
    <w:lvl w:ilvl="0" w:tplc="18BE907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6A2C42">
      <w:start w:val="3296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A08C78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12B9E6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8E19AC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160AA8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A9754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1A528E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3CB586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D4F0BBC"/>
    <w:multiLevelType w:val="hybridMultilevel"/>
    <w:tmpl w:val="D7348F9E"/>
    <w:lvl w:ilvl="0" w:tplc="32229AA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62F1BA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38E2D8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6CC85C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88C600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82A2CC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D6EE0E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96F020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66B69A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EB2244C"/>
    <w:multiLevelType w:val="hybridMultilevel"/>
    <w:tmpl w:val="6A9E9CD6"/>
    <w:lvl w:ilvl="0" w:tplc="605C14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22B796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5087C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AA256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6A570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1AAF1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3AD2E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F423C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92246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906613B"/>
    <w:multiLevelType w:val="hybridMultilevel"/>
    <w:tmpl w:val="8348F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569"/>
    <w:rsid w:val="00023AB3"/>
    <w:rsid w:val="000819F6"/>
    <w:rsid w:val="0010593F"/>
    <w:rsid w:val="001173C8"/>
    <w:rsid w:val="00163897"/>
    <w:rsid w:val="001A0786"/>
    <w:rsid w:val="00246896"/>
    <w:rsid w:val="002F786D"/>
    <w:rsid w:val="00316AED"/>
    <w:rsid w:val="00330ADD"/>
    <w:rsid w:val="00345A37"/>
    <w:rsid w:val="003576EC"/>
    <w:rsid w:val="003643F6"/>
    <w:rsid w:val="003930C2"/>
    <w:rsid w:val="003D6971"/>
    <w:rsid w:val="003D6B66"/>
    <w:rsid w:val="00403A14"/>
    <w:rsid w:val="0043519B"/>
    <w:rsid w:val="00446610"/>
    <w:rsid w:val="0045789B"/>
    <w:rsid w:val="0049350E"/>
    <w:rsid w:val="004C5A18"/>
    <w:rsid w:val="004F2580"/>
    <w:rsid w:val="00553B3A"/>
    <w:rsid w:val="00570E46"/>
    <w:rsid w:val="005A15A6"/>
    <w:rsid w:val="00607865"/>
    <w:rsid w:val="00661DF9"/>
    <w:rsid w:val="006738A9"/>
    <w:rsid w:val="006F53D0"/>
    <w:rsid w:val="007039C3"/>
    <w:rsid w:val="007374C7"/>
    <w:rsid w:val="007701BB"/>
    <w:rsid w:val="00773571"/>
    <w:rsid w:val="007D4569"/>
    <w:rsid w:val="007F6C8A"/>
    <w:rsid w:val="008252E6"/>
    <w:rsid w:val="00833665"/>
    <w:rsid w:val="0084215D"/>
    <w:rsid w:val="008977D1"/>
    <w:rsid w:val="008C7D8F"/>
    <w:rsid w:val="008D740E"/>
    <w:rsid w:val="00911F47"/>
    <w:rsid w:val="009A48FE"/>
    <w:rsid w:val="009B225B"/>
    <w:rsid w:val="00A279C4"/>
    <w:rsid w:val="00A4312E"/>
    <w:rsid w:val="00AF683E"/>
    <w:rsid w:val="00B373BB"/>
    <w:rsid w:val="00B62E6D"/>
    <w:rsid w:val="00B91775"/>
    <w:rsid w:val="00B9549C"/>
    <w:rsid w:val="00BA53ED"/>
    <w:rsid w:val="00C3339D"/>
    <w:rsid w:val="00C412B0"/>
    <w:rsid w:val="00D01EE8"/>
    <w:rsid w:val="00D15FE1"/>
    <w:rsid w:val="00D16881"/>
    <w:rsid w:val="00D16B94"/>
    <w:rsid w:val="00D43CD0"/>
    <w:rsid w:val="00D8307D"/>
    <w:rsid w:val="00DB7C65"/>
    <w:rsid w:val="00DE7DB0"/>
    <w:rsid w:val="00DF1AAD"/>
    <w:rsid w:val="00E16DE5"/>
    <w:rsid w:val="00E62D5E"/>
    <w:rsid w:val="00EF1239"/>
    <w:rsid w:val="00F011C9"/>
    <w:rsid w:val="00F24412"/>
    <w:rsid w:val="00F32C50"/>
    <w:rsid w:val="00F4038E"/>
    <w:rsid w:val="00FA1D19"/>
    <w:rsid w:val="00FA2141"/>
    <w:rsid w:val="00FA41A0"/>
    <w:rsid w:val="00FD7148"/>
    <w:rsid w:val="00FE1369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E92D"/>
  <w15:docId w15:val="{5B2828F8-DF8D-4BDE-830C-152C9942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2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1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3"/>
  </w:style>
  <w:style w:type="paragraph" w:styleId="Footer">
    <w:name w:val="footer"/>
    <w:basedOn w:val="Normal"/>
    <w:link w:val="Foot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3"/>
  </w:style>
  <w:style w:type="paragraph" w:styleId="NormalWeb">
    <w:name w:val="Normal (Web)"/>
    <w:basedOn w:val="Normal"/>
    <w:uiPriority w:val="99"/>
    <w:unhideWhenUsed/>
    <w:rsid w:val="007D4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D4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71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93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96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34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91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810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08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nley.co.n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henet.org/shen-high-school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hanley.co.n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henet.org/shen-high-school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han\AppData\Roaming\Microsoft\Templates\APCSLess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APCSLesson.dotm</Template>
  <TotalTime>2815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Shenendehowa Central Schools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keywords>APCS;Lesson Short Circuit Evaluation Blank</cp:keywords>
  <cp:lastModifiedBy>Chris Hanley</cp:lastModifiedBy>
  <cp:revision>7</cp:revision>
  <cp:lastPrinted>2017-11-20T13:56:00Z</cp:lastPrinted>
  <dcterms:created xsi:type="dcterms:W3CDTF">2022-02-08T13:43:00Z</dcterms:created>
  <dcterms:modified xsi:type="dcterms:W3CDTF">2023-02-09T20:06:00Z</dcterms:modified>
</cp:coreProperties>
</file>