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12C41" w14:textId="77777777" w:rsidR="00607865" w:rsidRDefault="005752E0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5AF48B" wp14:editId="5D6442AC">
                <wp:simplePos x="0" y="0"/>
                <wp:positionH relativeFrom="column">
                  <wp:posOffset>1404620</wp:posOffset>
                </wp:positionH>
                <wp:positionV relativeFrom="paragraph">
                  <wp:posOffset>-164465</wp:posOffset>
                </wp:positionV>
                <wp:extent cx="4028440" cy="1517650"/>
                <wp:effectExtent l="19050" t="19050" r="86360" b="82550"/>
                <wp:wrapNone/>
                <wp:docPr id="296" name="Flowchart: Document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51765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6CDD401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214AD06E" w14:textId="77777777" w:rsidR="005752E0" w:rsidRPr="00B50AE3" w:rsidRDefault="000930D7" w:rsidP="005752E0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="005752E0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</w:t>
                              </w:r>
                              <w:proofErr w:type="spellEnd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 xml:space="preserve"> Hanley</w:t>
                              </w:r>
                            </w:hyperlink>
                          </w:p>
                          <w:p w14:paraId="4E2AC9ED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10: Stacks</w:t>
                            </w:r>
                          </w:p>
                          <w:p w14:paraId="5A916B41" w14:textId="7EE10B6A" w:rsidR="005752E0" w:rsidRPr="005D6D9C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 xml:space="preserve">Lesson: </w:t>
                            </w:r>
                            <w:proofErr w:type="spellStart"/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Stacks</w:t>
                            </w:r>
                            <w:r w:rsidR="005D6D9C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FILLEDOUT</w:t>
                            </w:r>
                            <w:proofErr w:type="spellEnd"/>
                          </w:p>
                          <w:p w14:paraId="17CC7482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 w:rsidRPr="00B50AE3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1/5/2013</w:t>
                            </w:r>
                          </w:p>
                          <w:p w14:paraId="199E552D" w14:textId="77777777" w:rsidR="005752E0" w:rsidRPr="00330ADD" w:rsidRDefault="005752E0" w:rsidP="005752E0">
                            <w:pPr>
                              <w:spacing w:after="0"/>
                              <w:rPr>
                                <w:rFonts w:ascii="Constantia" w:hAnsi="Constant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A3670CB" w14:textId="77777777" w:rsidR="005752E0" w:rsidRPr="00661DF9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color w:val="00B05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61DF9">
                              <w:rPr>
                                <w:rFonts w:ascii="Constantia" w:hAnsi="Constantia"/>
                                <w:color w:val="00B050"/>
                                <w:sz w:val="28"/>
                                <w:szCs w:val="28"/>
                                <w:u w:val="single"/>
                              </w:rPr>
                              <w:t>Lesson: Parameter Passing Mechanisms</w:t>
                            </w:r>
                          </w:p>
                          <w:p w14:paraId="45920698" w14:textId="77777777" w:rsidR="005752E0" w:rsidRPr="00661DF9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Last Updated: 100/11001</w:t>
                            </w:r>
                            <w:r w:rsidRPr="00661DF9"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1100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AF48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96" o:spid="_x0000_s1026" type="#_x0000_t114" style="position:absolute;margin-left:110.6pt;margin-top:-12.95pt;width:317.2pt;height:1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" strokeweight="2.25pt">
                <v:shadow on="t" opacity=".5" offset="6pt,6pt"/>
                <v:textbox>
                  <w:txbxContent>
                    <w:p w14:paraId="06CDD401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14:paraId="214AD06E" w14:textId="77777777" w:rsidR="005752E0" w:rsidRPr="00B50AE3" w:rsidRDefault="000930D7" w:rsidP="005752E0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="005752E0"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proofErr w:type="spellStart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</w:t>
                        </w:r>
                        <w:proofErr w:type="spellEnd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 xml:space="preserve"> Hanley</w:t>
                        </w:r>
                      </w:hyperlink>
                    </w:p>
                    <w:p w14:paraId="4E2AC9ED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10: Stacks</w:t>
                      </w:r>
                    </w:p>
                    <w:p w14:paraId="5A916B41" w14:textId="7EE10B6A" w:rsidR="005752E0" w:rsidRPr="005D6D9C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 xml:space="preserve">Lesson: </w:t>
                      </w:r>
                      <w:proofErr w:type="spellStart"/>
                      <w:r w:rsidRPr="00B50AE3"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Stacks</w:t>
                      </w:r>
                      <w:r w:rsidR="005D6D9C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FILLEDOUT</w:t>
                      </w:r>
                      <w:proofErr w:type="spellEnd"/>
                    </w:p>
                    <w:p w14:paraId="17CC7482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 w:rsidRPr="00B50AE3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1/5/2013</w:t>
                      </w:r>
                    </w:p>
                    <w:p w14:paraId="199E552D" w14:textId="77777777" w:rsidR="005752E0" w:rsidRPr="00330ADD" w:rsidRDefault="005752E0" w:rsidP="005752E0">
                      <w:pPr>
                        <w:spacing w:after="0"/>
                        <w:rPr>
                          <w:rFonts w:ascii="Constantia" w:hAnsi="Constant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6A3670CB" w14:textId="77777777" w:rsidR="005752E0" w:rsidRPr="00661DF9" w:rsidRDefault="005752E0" w:rsidP="005752E0">
                      <w:pPr>
                        <w:spacing w:after="0"/>
                        <w:jc w:val="center"/>
                        <w:rPr>
                          <w:rFonts w:ascii="Constantia" w:hAnsi="Constantia"/>
                          <w:color w:val="00B050"/>
                          <w:sz w:val="28"/>
                          <w:szCs w:val="28"/>
                          <w:u w:val="single"/>
                        </w:rPr>
                      </w:pPr>
                      <w:r w:rsidRPr="00661DF9">
                        <w:rPr>
                          <w:rFonts w:ascii="Constantia" w:hAnsi="Constantia"/>
                          <w:color w:val="00B050"/>
                          <w:sz w:val="28"/>
                          <w:szCs w:val="28"/>
                          <w:u w:val="single"/>
                        </w:rPr>
                        <w:t>Lesson: Parameter Passing Mechanisms</w:t>
                      </w:r>
                    </w:p>
                    <w:p w14:paraId="45920698" w14:textId="77777777" w:rsidR="005752E0" w:rsidRPr="00661DF9" w:rsidRDefault="005752E0" w:rsidP="005752E0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Last Updated: 100/11001</w:t>
                      </w:r>
                      <w:r w:rsidRPr="00661DF9"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1100</w:t>
                      </w: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   </w:t>
      </w:r>
      <w:r w:rsidR="00C412B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5EB9F1" wp14:editId="4F103D40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 w:rsidR="00C412B0"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3D0A8CE7" wp14:editId="58CC4CCA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</w:t>
      </w:r>
    </w:p>
    <w:p w14:paraId="21ABAF7A" w14:textId="77777777"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5277AA72" w14:textId="77777777" w:rsidR="00FC09C5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53D2AA0F" w14:textId="77777777" w:rsidR="005752E0" w:rsidRDefault="005752E0" w:rsidP="00FC09C5">
      <w:pPr>
        <w:rPr>
          <w:rFonts w:ascii="Constantia" w:hAnsi="Constantia"/>
          <w:sz w:val="24"/>
          <w:szCs w:val="24"/>
        </w:rPr>
      </w:pPr>
    </w:p>
    <w:p w14:paraId="53D2E8B3" w14:textId="3BAA1664" w:rsidR="00FC09C5" w:rsidRPr="00022252" w:rsidRDefault="00FC09C5" w:rsidP="00FC09C5">
      <w:pPr>
        <w:rPr>
          <w:rFonts w:ascii="DejaVu Sans" w:hAnsi="DejaVu Sans" w:cs="DejaVu Sans"/>
          <w:color w:val="FF0000"/>
          <w:sz w:val="36"/>
          <w:szCs w:val="36"/>
        </w:rPr>
      </w:pPr>
      <w:r w:rsidRPr="00B50AE3">
        <w:rPr>
          <w:rFonts w:ascii="DejaVu Sans" w:hAnsi="DejaVu Sans" w:cs="DejaVu Sans"/>
          <w:sz w:val="24"/>
          <w:szCs w:val="24"/>
        </w:rPr>
        <w:t xml:space="preserve">A Stack is </w:t>
      </w:r>
      <w:bookmarkStart w:id="0" w:name="_GoBack"/>
      <w:bookmarkEnd w:id="0"/>
      <w:r w:rsidRPr="00B50AE3">
        <w:rPr>
          <w:rFonts w:ascii="DejaVu Sans" w:hAnsi="DejaVu Sans" w:cs="DejaVu Sans"/>
          <w:sz w:val="24"/>
          <w:szCs w:val="24"/>
        </w:rPr>
        <w:t xml:space="preserve">a </w:t>
      </w:r>
      <w:r w:rsidR="00022252">
        <w:rPr>
          <w:rFonts w:ascii="DejaVu Sans" w:hAnsi="DejaVu Sans" w:cs="DejaVu Sans"/>
          <w:color w:val="FF0000"/>
          <w:sz w:val="36"/>
          <w:szCs w:val="36"/>
        </w:rPr>
        <w:t xml:space="preserve">LIFO </w:t>
      </w:r>
      <w:r w:rsidRPr="00B50AE3">
        <w:rPr>
          <w:rFonts w:ascii="DejaVu Sans" w:hAnsi="DejaVu Sans" w:cs="DejaVu Sans"/>
          <w:sz w:val="24"/>
          <w:szCs w:val="24"/>
        </w:rPr>
        <w:t>ADT.</w:t>
      </w:r>
      <w:r w:rsidR="00022252">
        <w:rPr>
          <w:rFonts w:ascii="DejaVu Sans" w:hAnsi="DejaVu Sans" w:cs="DejaVu Sans"/>
          <w:sz w:val="24"/>
          <w:szCs w:val="24"/>
        </w:rPr>
        <w:t xml:space="preserve"> </w:t>
      </w:r>
      <w:r w:rsidR="00022252">
        <w:rPr>
          <w:rFonts w:ascii="DejaVu Sans" w:hAnsi="DejaVu Sans" w:cs="DejaVu Sans"/>
          <w:color w:val="FF0000"/>
          <w:sz w:val="36"/>
          <w:szCs w:val="36"/>
        </w:rPr>
        <w:t xml:space="preserve">Last </w:t>
      </w:r>
      <w:proofErr w:type="gramStart"/>
      <w:r w:rsidR="00022252">
        <w:rPr>
          <w:rFonts w:ascii="DejaVu Sans" w:hAnsi="DejaVu Sans" w:cs="DejaVu Sans"/>
          <w:color w:val="FF0000"/>
          <w:sz w:val="36"/>
          <w:szCs w:val="36"/>
        </w:rPr>
        <w:t>In</w:t>
      </w:r>
      <w:proofErr w:type="gramEnd"/>
      <w:r w:rsidR="00022252">
        <w:rPr>
          <w:rFonts w:ascii="DejaVu Sans" w:hAnsi="DejaVu Sans" w:cs="DejaVu Sans"/>
          <w:color w:val="FF0000"/>
          <w:sz w:val="36"/>
          <w:szCs w:val="36"/>
        </w:rPr>
        <w:t xml:space="preserve"> First Out</w:t>
      </w:r>
    </w:p>
    <w:p w14:paraId="5D360067" w14:textId="1D03DE5E" w:rsidR="00FC09C5" w:rsidRPr="00B50AE3" w:rsidRDefault="00B50AE3" w:rsidP="00FC09C5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A</w:t>
      </w:r>
      <w:r w:rsidR="00022252">
        <w:rPr>
          <w:rFonts w:ascii="DejaVu Sans" w:hAnsi="DejaVu Sans" w:cs="DejaVu Sans"/>
          <w:color w:val="FF0000"/>
          <w:sz w:val="36"/>
          <w:szCs w:val="36"/>
        </w:rPr>
        <w:t>bstract Data Type: A data structure independent of computer programming language…applies to C++, Java, Python, Visual Basic, Assembler</w:t>
      </w:r>
    </w:p>
    <w:p w14:paraId="7BBA6667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Operations:</w:t>
      </w:r>
    </w:p>
    <w:p w14:paraId="38F76857" w14:textId="7FFBC528" w:rsidR="00FC09C5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Push:put</w:t>
      </w:r>
      <w:proofErr w:type="spellEnd"/>
      <w:proofErr w:type="gramEnd"/>
      <w:r>
        <w:rPr>
          <w:rFonts w:ascii="DejaVu Sans" w:hAnsi="DejaVu Sans" w:cs="DejaVu Sans"/>
          <w:color w:val="FF0000"/>
          <w:sz w:val="36"/>
          <w:szCs w:val="36"/>
        </w:rPr>
        <w:t xml:space="preserve"> object on top of stack</w:t>
      </w:r>
    </w:p>
    <w:p w14:paraId="24ECF583" w14:textId="7211CBC2" w:rsidR="009F1AC7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Pop:remove</w:t>
      </w:r>
      <w:proofErr w:type="spellEnd"/>
      <w:proofErr w:type="gramEnd"/>
      <w:r>
        <w:rPr>
          <w:rFonts w:ascii="DejaVu Sans" w:hAnsi="DejaVu Sans" w:cs="DejaVu Sans"/>
          <w:color w:val="FF0000"/>
          <w:sz w:val="36"/>
          <w:szCs w:val="36"/>
        </w:rPr>
        <w:t xml:space="preserve"> top element</w:t>
      </w:r>
    </w:p>
    <w:p w14:paraId="76D52089" w14:textId="460BC37B" w:rsidR="009F1AC7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Top: read only access to the top element</w:t>
      </w:r>
    </w:p>
    <w:p w14:paraId="3F66C292" w14:textId="1669078F" w:rsidR="009F1AC7" w:rsidRPr="009F1AC7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r>
        <w:rPr>
          <w:rFonts w:ascii="DejaVu Sans" w:hAnsi="DejaVu Sans" w:cs="DejaVu Sans"/>
          <w:color w:val="FF0000"/>
          <w:sz w:val="36"/>
          <w:szCs w:val="36"/>
        </w:rPr>
        <w:t>isEmpty</w:t>
      </w:r>
      <w:proofErr w:type="spellEnd"/>
      <w:r w:rsidR="00CC673D">
        <w:rPr>
          <w:rFonts w:ascii="DejaVu Sans" w:hAnsi="DejaVu Sans" w:cs="DejaVu Sans"/>
          <w:color w:val="FF0000"/>
          <w:sz w:val="36"/>
          <w:szCs w:val="36"/>
        </w:rPr>
        <w:t>: true when stack has no elements</w:t>
      </w:r>
    </w:p>
    <w:p w14:paraId="75ACFB3B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  <w:u w:val="single"/>
        </w:rPr>
      </w:pPr>
      <w:r w:rsidRPr="00B50AE3">
        <w:rPr>
          <w:rFonts w:ascii="DejaVu Sans" w:hAnsi="DejaVu Sans" w:cs="DejaVu Sans"/>
          <w:sz w:val="24"/>
          <w:szCs w:val="24"/>
          <w:u w:val="single"/>
        </w:rPr>
        <w:t>The Java Interface:</w:t>
      </w:r>
    </w:p>
    <w:p w14:paraId="0F589D19" w14:textId="53E1EE20" w:rsidR="00B50AE3" w:rsidRDefault="00FC09C5" w:rsidP="00E401C0">
      <w:pPr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The Java standard does not define interfaces for stacks, queues, and priority queues.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The AP Computer Science Exam assumes that students are familiar with these abstractions.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To facilitate the formulation of questions with a uniform notation, the following interfaces are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used. </w:t>
      </w:r>
    </w:p>
    <w:p w14:paraId="0D32E301" w14:textId="7AF7CBF6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public interface Stack </w:t>
      </w:r>
    </w:p>
    <w:p w14:paraId="743B5E8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{ </w:t>
      </w:r>
    </w:p>
    <w:p w14:paraId="24A7221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returns true if stack is empty, false otherwise </w:t>
      </w:r>
    </w:p>
    <w:p w14:paraId="3AD472C0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boolean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isEmpty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); </w:t>
      </w:r>
    </w:p>
    <w:p w14:paraId="0342FCC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3BE82DA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0 </w:t>
      </w:r>
    </w:p>
    <w:p w14:paraId="552BD42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stack is [e1, e2, ..., en, x] </w:t>
      </w:r>
    </w:p>
    <w:p w14:paraId="0D75E7E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void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push(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Object x); </w:t>
      </w:r>
    </w:p>
    <w:p w14:paraId="7F4D802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B3B053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1 </w:t>
      </w:r>
    </w:p>
    <w:p w14:paraId="02447BF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lastRenderedPageBreak/>
        <w:t xml:space="preserve">    // postcondition: stack is [e1, e2, ..., e(n-1)]; returns en </w:t>
      </w:r>
    </w:p>
    <w:p w14:paraId="185513F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                throws an unchecked exception if the stack is empty </w:t>
      </w:r>
    </w:p>
    <w:p w14:paraId="12EBC506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Object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pop(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); </w:t>
      </w:r>
    </w:p>
    <w:p w14:paraId="79F23CEF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D18A12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1 </w:t>
      </w:r>
    </w:p>
    <w:p w14:paraId="14EB004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returns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en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</w:p>
    <w:p w14:paraId="1675821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                throws an unchecked exception if the stack is empty </w:t>
      </w:r>
    </w:p>
    <w:p w14:paraId="350CD3A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Object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peekTop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); </w:t>
      </w:r>
    </w:p>
    <w:p w14:paraId="4821381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} </w:t>
      </w:r>
    </w:p>
    <w:p w14:paraId="3D728714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6DB4DC3C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There are many ways to implement the stack interface;</w:t>
      </w:r>
    </w:p>
    <w:p w14:paraId="4E71DF0F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Here are 3</w:t>
      </w:r>
    </w:p>
    <w:p w14:paraId="38E1C2B5" w14:textId="3FFC8FE1" w:rsidR="00FC09C5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1.ArrayList</w:t>
      </w:r>
    </w:p>
    <w:p w14:paraId="5728845A" w14:textId="28C05430" w:rsidR="009F1AC7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2.Array</w:t>
      </w:r>
    </w:p>
    <w:p w14:paraId="756A6B62" w14:textId="629E2D54" w:rsidR="009F1AC7" w:rsidRPr="009F1AC7" w:rsidRDefault="009F1AC7" w:rsidP="00FC09C5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3.Linked List</w:t>
      </w:r>
    </w:p>
    <w:p w14:paraId="73B8D805" w14:textId="1D793593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import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java.util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>.ArrayList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;</w:t>
      </w:r>
    </w:p>
    <w:p w14:paraId="15442FA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F77B74E" w14:textId="26C03187" w:rsidR="009F1AC7" w:rsidRPr="009F1AC7" w:rsidRDefault="009F1AC7" w:rsidP="009F1AC7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//implements Stack means it promises to implem</w:t>
      </w:r>
      <w:r w:rsidR="00A5219C">
        <w:rPr>
          <w:rFonts w:ascii="DejaVu Sans" w:hAnsi="DejaVu Sans" w:cs="DejaVu Sans"/>
          <w:color w:val="FF0000"/>
          <w:sz w:val="36"/>
          <w:szCs w:val="36"/>
        </w:rPr>
        <w:t>e</w:t>
      </w:r>
      <w:r>
        <w:rPr>
          <w:rFonts w:ascii="DejaVu Sans" w:hAnsi="DejaVu Sans" w:cs="DejaVu Sans"/>
          <w:color w:val="FF0000"/>
          <w:sz w:val="36"/>
          <w:szCs w:val="36"/>
        </w:rPr>
        <w:t>n</w:t>
      </w:r>
      <w:r w:rsidR="00A5219C">
        <w:rPr>
          <w:rFonts w:ascii="DejaVu Sans" w:hAnsi="DejaVu Sans" w:cs="DejaVu Sans"/>
          <w:color w:val="FF0000"/>
          <w:sz w:val="36"/>
          <w:szCs w:val="36"/>
        </w:rPr>
        <w:t xml:space="preserve">t </w:t>
      </w:r>
      <w:r>
        <w:rPr>
          <w:rFonts w:ascii="DejaVu Sans" w:hAnsi="DejaVu Sans" w:cs="DejaVu Sans"/>
          <w:color w:val="FF0000"/>
          <w:sz w:val="36"/>
          <w:szCs w:val="36"/>
        </w:rPr>
        <w:t>all 4 methods</w:t>
      </w:r>
    </w:p>
    <w:p w14:paraId="0BAFC5E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public class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ArrayStack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implements Stack</w:t>
      </w:r>
    </w:p>
    <w:p w14:paraId="71488F07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>{</w:t>
      </w:r>
    </w:p>
    <w:p w14:paraId="07A3E466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public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ArrayStack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>) { array = new ArrayList(); }</w:t>
      </w:r>
    </w:p>
    <w:p w14:paraId="357DE36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public void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push(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Object x) {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array.add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(x); }</w:t>
      </w:r>
    </w:p>
    <w:p w14:paraId="398A227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public Object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pop(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array.remove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- 1); }</w:t>
      </w:r>
    </w:p>
    <w:p w14:paraId="0359EC1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public Object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peekTop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array.get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- 1); }</w:t>
      </w:r>
    </w:p>
    <w:p w14:paraId="2BC3815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public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boolean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isEmpty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== 0; }</w:t>
      </w:r>
    </w:p>
    <w:p w14:paraId="064646B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DA00C72" w14:textId="09259228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private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ArrayList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array;  </w:t>
      </w:r>
    </w:p>
    <w:p w14:paraId="000A7930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>}</w:t>
      </w:r>
    </w:p>
    <w:p w14:paraId="2CD7DF03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0932EE2" w14:textId="4357CAB0" w:rsidR="00FC09C5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An example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stack</w:t>
      </w:r>
      <w:proofErr w:type="gramEnd"/>
    </w:p>
    <w:p w14:paraId="1A079230" w14:textId="2F800385" w:rsidR="00A32F3F" w:rsidRDefault="00A32F3F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D13D51D" w14:textId="35F02741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r>
        <w:rPr>
          <w:rFonts w:ascii="DejaVu Sans" w:hAnsi="DejaVu Sans" w:cs="DejaVu Sans"/>
          <w:color w:val="FF0000"/>
          <w:sz w:val="36"/>
          <w:szCs w:val="36"/>
        </w:rPr>
        <w:t>A</w:t>
      </w:r>
      <w:r>
        <w:rPr>
          <w:rFonts w:ascii="DejaVu Sans" w:hAnsi="DejaVu Sans" w:cs="DejaVu Sans"/>
          <w:color w:val="FF0000"/>
          <w:sz w:val="36"/>
          <w:szCs w:val="36"/>
        </w:rPr>
        <w:t>rrayStack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 xml:space="preserve"> s = new </w:t>
      </w: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ArrayStack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gramEnd"/>
      <w:r>
        <w:rPr>
          <w:rFonts w:ascii="DejaVu Sans" w:hAnsi="DejaVu Sans" w:cs="DejaVu Sans"/>
          <w:color w:val="FF0000"/>
          <w:sz w:val="36"/>
          <w:szCs w:val="36"/>
        </w:rPr>
        <w:t>);</w:t>
      </w:r>
    </w:p>
    <w:p w14:paraId="591EC18D" w14:textId="0AAB7812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s.push</w:t>
      </w:r>
      <w:proofErr w:type="spellEnd"/>
      <w:proofErr w:type="gramEnd"/>
      <w:r>
        <w:rPr>
          <w:rFonts w:ascii="DejaVu Sans" w:hAnsi="DejaVu Sans" w:cs="DejaVu Sans"/>
          <w:color w:val="FF0000"/>
          <w:sz w:val="36"/>
          <w:szCs w:val="36"/>
        </w:rPr>
        <w:t>(“New York”);</w:t>
      </w:r>
    </w:p>
    <w:p w14:paraId="6F29F9AB" w14:textId="71C795E6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s.push</w:t>
      </w:r>
      <w:proofErr w:type="spellEnd"/>
      <w:proofErr w:type="gramEnd"/>
      <w:r>
        <w:rPr>
          <w:rFonts w:ascii="DejaVu Sans" w:hAnsi="DejaVu Sans" w:cs="DejaVu Sans"/>
          <w:color w:val="FF0000"/>
          <w:sz w:val="36"/>
          <w:szCs w:val="36"/>
        </w:rPr>
        <w:t>(“Oregon”);</w:t>
      </w:r>
    </w:p>
    <w:p w14:paraId="10CE8282" w14:textId="797A646A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lastRenderedPageBreak/>
        <w:t>s.push</w:t>
      </w:r>
      <w:proofErr w:type="spellEnd"/>
      <w:proofErr w:type="gramEnd"/>
      <w:r>
        <w:rPr>
          <w:rFonts w:ascii="DejaVu Sans" w:hAnsi="DejaVu Sans" w:cs="DejaVu Sans"/>
          <w:color w:val="FF0000"/>
          <w:sz w:val="36"/>
          <w:szCs w:val="36"/>
        </w:rPr>
        <w:t>(“Rhode Island”);</w:t>
      </w:r>
    </w:p>
    <w:p w14:paraId="676B337C" w14:textId="0504CC27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r>
        <w:rPr>
          <w:rFonts w:ascii="DejaVu Sans" w:hAnsi="DejaVu Sans" w:cs="DejaVu Sans"/>
          <w:color w:val="FF0000"/>
          <w:sz w:val="36"/>
          <w:szCs w:val="36"/>
        </w:rPr>
        <w:t>System.out.println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s.pop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gramEnd"/>
      <w:r>
        <w:rPr>
          <w:rFonts w:ascii="DejaVu Sans" w:hAnsi="DejaVu Sans" w:cs="DejaVu Sans"/>
          <w:color w:val="FF0000"/>
          <w:sz w:val="36"/>
          <w:szCs w:val="36"/>
        </w:rPr>
        <w:t>));</w:t>
      </w:r>
    </w:p>
    <w:p w14:paraId="5937FF15" w14:textId="77777777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r>
        <w:rPr>
          <w:rFonts w:ascii="DejaVu Sans" w:hAnsi="DejaVu Sans" w:cs="DejaVu Sans"/>
          <w:color w:val="FF0000"/>
          <w:sz w:val="36"/>
          <w:szCs w:val="36"/>
        </w:rPr>
        <w:t>System.out.println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s.pop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gramEnd"/>
      <w:r>
        <w:rPr>
          <w:rFonts w:ascii="DejaVu Sans" w:hAnsi="DejaVu Sans" w:cs="DejaVu Sans"/>
          <w:color w:val="FF0000"/>
          <w:sz w:val="36"/>
          <w:szCs w:val="36"/>
        </w:rPr>
        <w:t>));</w:t>
      </w:r>
    </w:p>
    <w:p w14:paraId="1FEF9F17" w14:textId="77777777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proofErr w:type="spellStart"/>
      <w:r>
        <w:rPr>
          <w:rFonts w:ascii="DejaVu Sans" w:hAnsi="DejaVu Sans" w:cs="DejaVu Sans"/>
          <w:color w:val="FF0000"/>
          <w:sz w:val="36"/>
          <w:szCs w:val="36"/>
        </w:rPr>
        <w:t>System.out.println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spellStart"/>
      <w:proofErr w:type="gramStart"/>
      <w:r>
        <w:rPr>
          <w:rFonts w:ascii="DejaVu Sans" w:hAnsi="DejaVu Sans" w:cs="DejaVu Sans"/>
          <w:color w:val="FF0000"/>
          <w:sz w:val="36"/>
          <w:szCs w:val="36"/>
        </w:rPr>
        <w:t>s.pop</w:t>
      </w:r>
      <w:proofErr w:type="spellEnd"/>
      <w:r>
        <w:rPr>
          <w:rFonts w:ascii="DejaVu Sans" w:hAnsi="DejaVu Sans" w:cs="DejaVu Sans"/>
          <w:color w:val="FF0000"/>
          <w:sz w:val="36"/>
          <w:szCs w:val="36"/>
        </w:rPr>
        <w:t>(</w:t>
      </w:r>
      <w:proofErr w:type="gramEnd"/>
      <w:r>
        <w:rPr>
          <w:rFonts w:ascii="DejaVu Sans" w:hAnsi="DejaVu Sans" w:cs="DejaVu Sans"/>
          <w:color w:val="FF0000"/>
          <w:sz w:val="36"/>
          <w:szCs w:val="36"/>
        </w:rPr>
        <w:t>));</w:t>
      </w:r>
    </w:p>
    <w:p w14:paraId="2418AB64" w14:textId="2EC82E11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RI</w:t>
      </w:r>
    </w:p>
    <w:p w14:paraId="509C0F93" w14:textId="02ECE606" w:rsid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Or</w:t>
      </w:r>
    </w:p>
    <w:p w14:paraId="554122B6" w14:textId="0373BCF0" w:rsidR="00A32F3F" w:rsidRPr="00A32F3F" w:rsidRDefault="00A32F3F" w:rsidP="00A32F3F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NY</w:t>
      </w:r>
    </w:p>
    <w:p w14:paraId="119ED4EB" w14:textId="365556C2" w:rsidR="00DD4F74" w:rsidRDefault="00FC09C5" w:rsidP="008A5146">
      <w:pPr>
        <w:pStyle w:val="HTMLPreformatted"/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Applications of Stacks</w:t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</w:p>
    <w:p w14:paraId="02EE1903" w14:textId="090792F0" w:rsidR="006169C3" w:rsidRDefault="006169C3" w:rsidP="006169C3">
      <w:pPr>
        <w:rPr>
          <w:rFonts w:ascii="DejaVu Sans" w:hAnsi="DejaVu Sans" w:cs="DejaVu Sans"/>
          <w:color w:val="FF0000"/>
          <w:sz w:val="36"/>
          <w:szCs w:val="36"/>
        </w:rPr>
      </w:pPr>
    </w:p>
    <w:p w14:paraId="029CC47A" w14:textId="28108B95" w:rsidR="008D1D41" w:rsidRDefault="008D1D41" w:rsidP="006169C3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Undo/Redo Feature</w:t>
      </w:r>
    </w:p>
    <w:p w14:paraId="1DC78868" w14:textId="1FFB4C7B" w:rsidR="008D1D41" w:rsidRDefault="008D1D41" w:rsidP="006169C3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 xml:space="preserve">System Call Stack (see </w:t>
      </w:r>
      <w:r w:rsidRPr="008D1D41">
        <w:rPr>
          <w:rFonts w:ascii="DejaVu Sans" w:hAnsi="DejaVu Sans" w:cs="DejaVu Sans"/>
          <w:color w:val="FF0000"/>
          <w:sz w:val="36"/>
          <w:szCs w:val="36"/>
        </w:rPr>
        <w:t>https://www.youtube.com/watch?v=aCPkszeKRa4</w:t>
      </w:r>
      <w:r>
        <w:rPr>
          <w:rFonts w:ascii="DejaVu Sans" w:hAnsi="DejaVu Sans" w:cs="DejaVu Sans"/>
          <w:color w:val="FF0000"/>
          <w:sz w:val="36"/>
          <w:szCs w:val="36"/>
        </w:rPr>
        <w:t>)</w:t>
      </w:r>
    </w:p>
    <w:p w14:paraId="5713C134" w14:textId="4036848B" w:rsidR="008D1D41" w:rsidRPr="006169C3" w:rsidRDefault="008D1D41" w:rsidP="006169C3">
      <w:pPr>
        <w:rPr>
          <w:rFonts w:ascii="DejaVu Sans" w:hAnsi="DejaVu Sans" w:cs="DejaVu Sans"/>
          <w:color w:val="FF0000"/>
          <w:sz w:val="36"/>
          <w:szCs w:val="36"/>
        </w:rPr>
      </w:pPr>
      <w:r>
        <w:rPr>
          <w:rFonts w:ascii="DejaVu Sans" w:hAnsi="DejaVu Sans" w:cs="DejaVu Sans"/>
          <w:color w:val="FF0000"/>
          <w:sz w:val="36"/>
          <w:szCs w:val="36"/>
        </w:rPr>
        <w:t>Towers of Hanoi Game</w:t>
      </w:r>
    </w:p>
    <w:sectPr w:rsidR="008D1D41" w:rsidRPr="006169C3" w:rsidSect="00FE1369">
      <w:footerReference w:type="default" r:id="rId13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8E8A5" w14:textId="77777777" w:rsidR="000930D7" w:rsidRDefault="000930D7" w:rsidP="007039C3">
      <w:pPr>
        <w:spacing w:after="0" w:line="240" w:lineRule="auto"/>
      </w:pPr>
      <w:r>
        <w:separator/>
      </w:r>
    </w:p>
  </w:endnote>
  <w:endnote w:type="continuationSeparator" w:id="0">
    <w:p w14:paraId="497A5229" w14:textId="77777777" w:rsidR="000930D7" w:rsidRDefault="000930D7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jaVu Sans">
    <w:panose1 w:val="020B0803030604020204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7859EAB0" w14:textId="77777777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2E0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C8D49A4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71909" w14:textId="77777777" w:rsidR="000930D7" w:rsidRDefault="000930D7" w:rsidP="007039C3">
      <w:pPr>
        <w:spacing w:after="0" w:line="240" w:lineRule="auto"/>
      </w:pPr>
      <w:r>
        <w:separator/>
      </w:r>
    </w:p>
  </w:footnote>
  <w:footnote w:type="continuationSeparator" w:id="0">
    <w:p w14:paraId="4E589491" w14:textId="77777777" w:rsidR="000930D7" w:rsidRDefault="000930D7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C5"/>
    <w:rsid w:val="00022252"/>
    <w:rsid w:val="00023AB3"/>
    <w:rsid w:val="00086275"/>
    <w:rsid w:val="000930D7"/>
    <w:rsid w:val="00246896"/>
    <w:rsid w:val="00316AED"/>
    <w:rsid w:val="00330ADD"/>
    <w:rsid w:val="003336B2"/>
    <w:rsid w:val="003576EC"/>
    <w:rsid w:val="003643F6"/>
    <w:rsid w:val="00446610"/>
    <w:rsid w:val="0045789B"/>
    <w:rsid w:val="0049350E"/>
    <w:rsid w:val="005366B0"/>
    <w:rsid w:val="00570E46"/>
    <w:rsid w:val="005752E0"/>
    <w:rsid w:val="005D6D9C"/>
    <w:rsid w:val="00607865"/>
    <w:rsid w:val="006169C3"/>
    <w:rsid w:val="00646C18"/>
    <w:rsid w:val="00661DF9"/>
    <w:rsid w:val="006A2C6F"/>
    <w:rsid w:val="006F12B3"/>
    <w:rsid w:val="006F2770"/>
    <w:rsid w:val="006F53D0"/>
    <w:rsid w:val="007039C3"/>
    <w:rsid w:val="00773571"/>
    <w:rsid w:val="007D393E"/>
    <w:rsid w:val="007F6C8A"/>
    <w:rsid w:val="00833665"/>
    <w:rsid w:val="0084215D"/>
    <w:rsid w:val="008977D1"/>
    <w:rsid w:val="008A5146"/>
    <w:rsid w:val="008C7D8F"/>
    <w:rsid w:val="008D1D41"/>
    <w:rsid w:val="00911F47"/>
    <w:rsid w:val="009B225B"/>
    <w:rsid w:val="009F1AC7"/>
    <w:rsid w:val="00A32F3F"/>
    <w:rsid w:val="00A5219C"/>
    <w:rsid w:val="00AF683E"/>
    <w:rsid w:val="00B50AE3"/>
    <w:rsid w:val="00B9549C"/>
    <w:rsid w:val="00C3339D"/>
    <w:rsid w:val="00C412B0"/>
    <w:rsid w:val="00C73B0B"/>
    <w:rsid w:val="00CC673D"/>
    <w:rsid w:val="00D16881"/>
    <w:rsid w:val="00D56A38"/>
    <w:rsid w:val="00D8307D"/>
    <w:rsid w:val="00DD4F74"/>
    <w:rsid w:val="00DE7DB0"/>
    <w:rsid w:val="00DF1AAD"/>
    <w:rsid w:val="00E16DE5"/>
    <w:rsid w:val="00E324E3"/>
    <w:rsid w:val="00E401C0"/>
    <w:rsid w:val="00E62D5E"/>
    <w:rsid w:val="00EA3563"/>
    <w:rsid w:val="00F24412"/>
    <w:rsid w:val="00F32C50"/>
    <w:rsid w:val="00FC09C5"/>
    <w:rsid w:val="00FD2337"/>
    <w:rsid w:val="00FE136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20EC"/>
  <w15:docId w15:val="{1223F6D6-0A77-4E5A-A34E-2F115B48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paragraph" w:styleId="HTMLPreformatted">
    <w:name w:val="HTML Preformatted"/>
    <w:basedOn w:val="Normal"/>
    <w:link w:val="HTMLPreformattedChar"/>
    <w:semiHidden/>
    <w:rsid w:val="00FC0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C09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52E0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Google%20Drive\CustomizingPC\TEMPLATESANDMACROS_WORD_ETC\Word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516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</dc:creator>
  <cp:lastModifiedBy>Chris Hanley</cp:lastModifiedBy>
  <cp:revision>11</cp:revision>
  <cp:lastPrinted>2015-01-14T14:35:00Z</cp:lastPrinted>
  <dcterms:created xsi:type="dcterms:W3CDTF">2020-03-31T17:01:00Z</dcterms:created>
  <dcterms:modified xsi:type="dcterms:W3CDTF">2020-03-31T23:18:00Z</dcterms:modified>
</cp:coreProperties>
</file>