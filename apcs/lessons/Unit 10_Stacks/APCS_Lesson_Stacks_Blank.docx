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212C41" w14:textId="77777777" w:rsidR="00607865" w:rsidRDefault="005752E0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5AF48B" wp14:editId="42115BFC">
                <wp:simplePos x="0" y="0"/>
                <wp:positionH relativeFrom="column">
                  <wp:posOffset>1417320</wp:posOffset>
                </wp:positionH>
                <wp:positionV relativeFrom="paragraph">
                  <wp:posOffset>-160020</wp:posOffset>
                </wp:positionV>
                <wp:extent cx="4028440" cy="1363980"/>
                <wp:effectExtent l="19050" t="19050" r="86360" b="102870"/>
                <wp:wrapNone/>
                <wp:docPr id="296" name="Flowchart: Document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36398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6CDD401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214AD06E" w14:textId="77777777" w:rsidR="005752E0" w:rsidRPr="00B50AE3" w:rsidRDefault="00E03126" w:rsidP="005752E0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proofErr w:type="spellStart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</w:t>
                              </w:r>
                              <w:proofErr w:type="spellEnd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 xml:space="preserve"> HS</w:t>
                              </w:r>
                            </w:hyperlink>
                            <w:r w:rsidR="005752E0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</w:t>
                              </w:r>
                              <w:proofErr w:type="spellEnd"/>
                              <w:r w:rsidR="005752E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 xml:space="preserve"> Hanley</w:t>
                              </w:r>
                            </w:hyperlink>
                          </w:p>
                          <w:p w14:paraId="4E2AC9ED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10: Stacks</w:t>
                            </w:r>
                          </w:p>
                          <w:p w14:paraId="5A916B41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Lesson: Stacks</w:t>
                            </w:r>
                          </w:p>
                          <w:p w14:paraId="17CC7482" w14:textId="77777777" w:rsidR="005752E0" w:rsidRPr="00B50AE3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 w:rsidRPr="00B50AE3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1/5/2013</w:t>
                            </w:r>
                          </w:p>
                          <w:p w14:paraId="199E552D" w14:textId="77777777" w:rsidR="005752E0" w:rsidRPr="00330ADD" w:rsidRDefault="005752E0" w:rsidP="005752E0">
                            <w:pPr>
                              <w:spacing w:after="0"/>
                              <w:rPr>
                                <w:rFonts w:ascii="Constantia" w:hAnsi="Constant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bookmarkEnd w:id="0"/>
                          <w:p w14:paraId="45920698" w14:textId="4119BC2F" w:rsidR="005752E0" w:rsidRPr="00661DF9" w:rsidRDefault="005752E0" w:rsidP="005752E0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AF48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96" o:spid="_x0000_s1026" type="#_x0000_t114" style="position:absolute;margin-left:111.6pt;margin-top:-12.6pt;width:317.2pt;height:10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" strokeweight="2.25pt">
                <v:shadow on="t" opacity=".5" offset="6pt,6pt"/>
                <v:textbox>
                  <w:txbxContent>
                    <w:p w14:paraId="06CDD401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bookmarkStart w:id="1" w:name="_GoBack"/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14:paraId="214AD06E" w14:textId="77777777" w:rsidR="005752E0" w:rsidRPr="00B50AE3" w:rsidRDefault="00E03126" w:rsidP="005752E0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proofErr w:type="spellStart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</w:t>
                        </w:r>
                        <w:proofErr w:type="spellEnd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 xml:space="preserve"> HS</w:t>
                        </w:r>
                      </w:hyperlink>
                      <w:r w:rsidR="005752E0"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proofErr w:type="spellStart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</w:t>
                        </w:r>
                        <w:proofErr w:type="spellEnd"/>
                        <w:r w:rsidR="005752E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 xml:space="preserve"> Hanley</w:t>
                        </w:r>
                      </w:hyperlink>
                    </w:p>
                    <w:p w14:paraId="4E2AC9ED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10: Stacks</w:t>
                      </w:r>
                    </w:p>
                    <w:p w14:paraId="5A916B41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Lesson: Stacks</w:t>
                      </w:r>
                    </w:p>
                    <w:p w14:paraId="17CC7482" w14:textId="77777777" w:rsidR="005752E0" w:rsidRPr="00B50AE3" w:rsidRDefault="005752E0" w:rsidP="005752E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 w:rsidRPr="00B50AE3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1/5/2013</w:t>
                      </w:r>
                    </w:p>
                    <w:p w14:paraId="199E552D" w14:textId="77777777" w:rsidR="005752E0" w:rsidRPr="00330ADD" w:rsidRDefault="005752E0" w:rsidP="005752E0">
                      <w:pPr>
                        <w:spacing w:after="0"/>
                        <w:rPr>
                          <w:rFonts w:ascii="Constantia" w:hAnsi="Constant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bookmarkEnd w:id="1"/>
                    <w:p w14:paraId="45920698" w14:textId="4119BC2F" w:rsidR="005752E0" w:rsidRPr="00661DF9" w:rsidRDefault="005752E0" w:rsidP="005752E0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   </w:t>
      </w:r>
      <w:r w:rsidR="00C412B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5EB9F1" wp14:editId="4F103D40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 w:rsidR="00C412B0"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3D0A8CE7" wp14:editId="58CC4CCA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</w:t>
      </w:r>
    </w:p>
    <w:p w14:paraId="21ABAF7A" w14:textId="77777777"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5277AA72" w14:textId="77777777" w:rsidR="00FC09C5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53D2AA0F" w14:textId="77777777" w:rsidR="005752E0" w:rsidRDefault="005752E0" w:rsidP="00FC09C5">
      <w:pPr>
        <w:rPr>
          <w:rFonts w:ascii="Constantia" w:hAnsi="Constantia"/>
          <w:sz w:val="24"/>
          <w:szCs w:val="24"/>
        </w:rPr>
      </w:pPr>
    </w:p>
    <w:p w14:paraId="53D2E8B3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 xml:space="preserve">A Stack </w:t>
      </w:r>
      <w:proofErr w:type="gramStart"/>
      <w:r w:rsidRPr="00B50AE3">
        <w:rPr>
          <w:rFonts w:ascii="DejaVu Sans" w:hAnsi="DejaVu Sans" w:cs="DejaVu Sans"/>
          <w:sz w:val="24"/>
          <w:szCs w:val="24"/>
        </w:rPr>
        <w:t>is  a</w:t>
      </w:r>
      <w:proofErr w:type="gramEnd"/>
      <w:r w:rsidRPr="00B50AE3">
        <w:rPr>
          <w:rFonts w:ascii="DejaVu Sans" w:hAnsi="DejaVu Sans" w:cs="DejaVu Sans"/>
          <w:sz w:val="24"/>
          <w:szCs w:val="24"/>
        </w:rPr>
        <w:t xml:space="preserve"> ______________ ADT.</w:t>
      </w:r>
    </w:p>
    <w:p w14:paraId="5D360067" w14:textId="46CD34DB" w:rsidR="00FC09C5" w:rsidRPr="00B50AE3" w:rsidRDefault="00FC09C5" w:rsidP="00FC09C5">
      <w:pPr>
        <w:rPr>
          <w:rFonts w:ascii="DejaVu Sans" w:hAnsi="DejaVu Sans" w:cs="DejaVu Sans"/>
          <w:color w:val="FF0000"/>
          <w:sz w:val="36"/>
          <w:szCs w:val="36"/>
        </w:rPr>
      </w:pPr>
    </w:p>
    <w:p w14:paraId="7BBA6667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Operations:</w:t>
      </w:r>
    </w:p>
    <w:p w14:paraId="38F76857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066AB33E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466AF8A3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10D15804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4A2A39EA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50FCA325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070B93D1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62327671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44F6ABC3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46282218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0CB0CCC9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75ACFB3B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  <w:u w:val="single"/>
        </w:rPr>
      </w:pPr>
      <w:r w:rsidRPr="00B50AE3">
        <w:rPr>
          <w:rFonts w:ascii="DejaVu Sans" w:hAnsi="DejaVu Sans" w:cs="DejaVu Sans"/>
          <w:sz w:val="24"/>
          <w:szCs w:val="24"/>
          <w:u w:val="single"/>
        </w:rPr>
        <w:t>The Java Interface:</w:t>
      </w:r>
    </w:p>
    <w:p w14:paraId="082EF9D4" w14:textId="77777777" w:rsidR="00FC09C5" w:rsidRPr="00B50AE3" w:rsidRDefault="00FC09C5" w:rsidP="00FC09C5">
      <w:pPr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The Java standard does not define interfaces for stacks, queues, and priority queues.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The AP Computer Science Exam assumes that students are familiar with these abstractions.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To facilitate the formulation of questions with a uniform notation, the following interfaces are </w:t>
      </w:r>
      <w:r w:rsidRPr="00B50AE3">
        <w:rPr>
          <w:rFonts w:ascii="DejaVu Sans" w:hAnsi="DejaVu Sans" w:cs="DejaVu Sans"/>
          <w:color w:val="333333"/>
          <w:sz w:val="24"/>
          <w:szCs w:val="24"/>
        </w:rPr>
        <w:br/>
        <w:t xml:space="preserve">used. </w:t>
      </w:r>
    </w:p>
    <w:p w14:paraId="5BF5C000" w14:textId="77777777" w:rsidR="00B50AE3" w:rsidRDefault="00B50AE3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3C0084EA" w14:textId="77777777" w:rsidR="00B50AE3" w:rsidRDefault="00B50AE3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F589D19" w14:textId="77777777" w:rsidR="00B50AE3" w:rsidRDefault="00B50AE3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D32E301" w14:textId="7AF7CBF6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public interface Stack </w:t>
      </w:r>
    </w:p>
    <w:p w14:paraId="743B5E8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{ </w:t>
      </w:r>
    </w:p>
    <w:p w14:paraId="24A7221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returns true if stack is empty, false otherwise </w:t>
      </w:r>
    </w:p>
    <w:p w14:paraId="3AD472C0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boolean</w:t>
      </w:r>
      <w:proofErr w:type="spellEnd"/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isEmpty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(); </w:t>
      </w:r>
    </w:p>
    <w:p w14:paraId="0342FCC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3BE82DA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0 </w:t>
      </w:r>
    </w:p>
    <w:p w14:paraId="552BD42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stack is [e1, e2, ..., en, x] </w:t>
      </w:r>
    </w:p>
    <w:p w14:paraId="0D75E7E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void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push(Object x); </w:t>
      </w:r>
    </w:p>
    <w:p w14:paraId="7F4D802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B3B053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1 </w:t>
      </w:r>
    </w:p>
    <w:p w14:paraId="02447BF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postcondition: stack is [e1, e2, ..., e(n-1)]; returns en </w:t>
      </w:r>
    </w:p>
    <w:p w14:paraId="185513F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                throws an unchecked exception if the stack is empty </w:t>
      </w:r>
    </w:p>
    <w:p w14:paraId="12EBC506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Object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pop(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); </w:t>
      </w:r>
    </w:p>
    <w:p w14:paraId="79F23CEF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D18A12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precondition:  stack is [e1, e2, ..., en] with n &gt;= 1 </w:t>
      </w:r>
    </w:p>
    <w:p w14:paraId="14EB004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postcondition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: returns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en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</w:p>
    <w:p w14:paraId="1675821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  //                 throws an unchecked exception if the stack is empty </w:t>
      </w:r>
    </w:p>
    <w:p w14:paraId="350CD3A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Object </w:t>
      </w:r>
      <w:proofErr w:type="spellStart"/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peekTop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); </w:t>
      </w:r>
    </w:p>
    <w:p w14:paraId="4821381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} </w:t>
      </w:r>
    </w:p>
    <w:p w14:paraId="3D728714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6DB4DC3C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There are many ways to implement the stack interface;</w:t>
      </w:r>
    </w:p>
    <w:p w14:paraId="4E71DF0F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Here are 3</w:t>
      </w:r>
    </w:p>
    <w:p w14:paraId="018726A2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38E1C2B5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47F779E3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7C0BE07D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6EB0123E" w14:textId="77777777" w:rsidR="00FC09C5" w:rsidRPr="00B50AE3" w:rsidRDefault="00FC09C5" w:rsidP="00FC09C5">
      <w:pPr>
        <w:rPr>
          <w:rFonts w:ascii="DejaVu Sans" w:hAnsi="DejaVu Sans" w:cs="DejaVu Sans"/>
          <w:sz w:val="24"/>
          <w:szCs w:val="24"/>
        </w:rPr>
      </w:pPr>
    </w:p>
    <w:p w14:paraId="73B8D80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br w:type="page"/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lastRenderedPageBreak/>
        <w:t>import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java.util.ArrayList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;</w:t>
      </w:r>
    </w:p>
    <w:p w14:paraId="15442FA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3E3F80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BAFC5E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public class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ArrayStack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implements Stack</w:t>
      </w:r>
    </w:p>
    <w:p w14:paraId="71488F07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>{</w:t>
      </w:r>
    </w:p>
    <w:p w14:paraId="07A3E466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public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ArrayStack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{ array = new ArrayList(); }</w:t>
      </w:r>
    </w:p>
    <w:p w14:paraId="357DE36A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public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void push(Object x) {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array.add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(x); }</w:t>
      </w:r>
    </w:p>
    <w:p w14:paraId="398A227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public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Object pop()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array.remove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- 1); }</w:t>
      </w:r>
    </w:p>
    <w:p w14:paraId="0359EC1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public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Object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peekTop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()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array.get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- 1); }</w:t>
      </w:r>
    </w:p>
    <w:p w14:paraId="2BC3815B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  <w:proofErr w:type="gramStart"/>
      <w:r w:rsidRPr="00B50AE3">
        <w:rPr>
          <w:rFonts w:ascii="DejaVu Sans" w:hAnsi="DejaVu Sans" w:cs="DejaVu Sans"/>
          <w:color w:val="333333"/>
          <w:sz w:val="24"/>
          <w:szCs w:val="24"/>
        </w:rPr>
        <w:t>public</w:t>
      </w:r>
      <w:proofErr w:type="gram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boolean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isEmpty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() { return </w:t>
      </w:r>
      <w:proofErr w:type="spellStart"/>
      <w:r w:rsidRPr="00B50AE3">
        <w:rPr>
          <w:rFonts w:ascii="DejaVu Sans" w:hAnsi="DejaVu Sans" w:cs="DejaVu Sans"/>
          <w:color w:val="333333"/>
          <w:sz w:val="24"/>
          <w:szCs w:val="24"/>
        </w:rPr>
        <w:t>array.size</w:t>
      </w:r>
      <w:proofErr w:type="spellEnd"/>
      <w:r w:rsidRPr="00B50AE3">
        <w:rPr>
          <w:rFonts w:ascii="DejaVu Sans" w:hAnsi="DejaVu Sans" w:cs="DejaVu Sans"/>
          <w:color w:val="333333"/>
          <w:sz w:val="24"/>
          <w:szCs w:val="24"/>
        </w:rPr>
        <w:t>() == 0; }</w:t>
      </w:r>
    </w:p>
    <w:p w14:paraId="064646B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113BF5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private ArrayList array;</w:t>
      </w:r>
    </w:p>
    <w:p w14:paraId="7DA00C7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 xml:space="preserve">  </w:t>
      </w:r>
    </w:p>
    <w:p w14:paraId="000A7930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>}</w:t>
      </w:r>
    </w:p>
    <w:p w14:paraId="2CD7DF03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0932EE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color w:val="333333"/>
          <w:sz w:val="24"/>
          <w:szCs w:val="24"/>
        </w:rPr>
        <w:t>An example stack</w:t>
      </w:r>
    </w:p>
    <w:p w14:paraId="597A95C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4ED1C37F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045B9C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DF5BF1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7AFE7F7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2629AB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1BD629D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210AC6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4B3915C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7DC665F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2D4FFCDD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0A4868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2C98D28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393926A7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08C9687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C77AC49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6192DEE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F03F340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0597DEC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2E49595F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4EF66162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D02DE91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2214514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6163F963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53634519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225EACC5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2516CF7E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7722EB03" w14:textId="77777777" w:rsidR="00FC09C5" w:rsidRPr="00B50AE3" w:rsidRDefault="00FC09C5" w:rsidP="00FC09C5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</w:p>
    <w:p w14:paraId="119ED4EB" w14:textId="77777777" w:rsidR="00DD4F74" w:rsidRPr="00B50AE3" w:rsidRDefault="00FC09C5" w:rsidP="008A5146">
      <w:pPr>
        <w:pStyle w:val="HTMLPreformatted"/>
        <w:rPr>
          <w:rFonts w:ascii="DejaVu Sans" w:hAnsi="DejaVu Sans" w:cs="DejaVu Sans"/>
          <w:color w:val="333333"/>
          <w:sz w:val="24"/>
          <w:szCs w:val="24"/>
        </w:rPr>
      </w:pPr>
      <w:r w:rsidRPr="00B50AE3">
        <w:rPr>
          <w:rFonts w:ascii="DejaVu Sans" w:hAnsi="DejaVu Sans" w:cs="DejaVu Sans"/>
          <w:sz w:val="24"/>
          <w:szCs w:val="24"/>
        </w:rPr>
        <w:t>Applications of Stacks</w:t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  <w:r w:rsidRPr="00B50AE3">
        <w:rPr>
          <w:rFonts w:ascii="DejaVu Sans" w:hAnsi="DejaVu Sans" w:cs="DejaVu Sans"/>
          <w:vanish/>
          <w:sz w:val="24"/>
          <w:szCs w:val="24"/>
        </w:rPr>
        <w:pgNum/>
      </w:r>
    </w:p>
    <w:sectPr w:rsidR="00DD4F74" w:rsidRPr="00B50AE3" w:rsidSect="00FE1369">
      <w:footerReference w:type="default" r:id="rId13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E9309" w14:textId="77777777" w:rsidR="00E03126" w:rsidRDefault="00E03126" w:rsidP="007039C3">
      <w:pPr>
        <w:spacing w:after="0" w:line="240" w:lineRule="auto"/>
      </w:pPr>
      <w:r>
        <w:separator/>
      </w:r>
    </w:p>
  </w:endnote>
  <w:endnote w:type="continuationSeparator" w:id="0">
    <w:p w14:paraId="0F3A1703" w14:textId="77777777" w:rsidR="00E03126" w:rsidRDefault="00E03126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7859EAB0" w14:textId="2DABDFA1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5130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C8D49A4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D52C9A" w14:textId="77777777" w:rsidR="00E03126" w:rsidRDefault="00E03126" w:rsidP="007039C3">
      <w:pPr>
        <w:spacing w:after="0" w:line="240" w:lineRule="auto"/>
      </w:pPr>
      <w:r>
        <w:separator/>
      </w:r>
    </w:p>
  </w:footnote>
  <w:footnote w:type="continuationSeparator" w:id="0">
    <w:p w14:paraId="794780F1" w14:textId="77777777" w:rsidR="00E03126" w:rsidRDefault="00E03126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9C5"/>
    <w:rsid w:val="00023AB3"/>
    <w:rsid w:val="00241D67"/>
    <w:rsid w:val="00246896"/>
    <w:rsid w:val="00316AED"/>
    <w:rsid w:val="00330ADD"/>
    <w:rsid w:val="003576EC"/>
    <w:rsid w:val="003643F6"/>
    <w:rsid w:val="003C5130"/>
    <w:rsid w:val="00446610"/>
    <w:rsid w:val="0045789B"/>
    <w:rsid w:val="0049350E"/>
    <w:rsid w:val="005366B0"/>
    <w:rsid w:val="00570E46"/>
    <w:rsid w:val="005752E0"/>
    <w:rsid w:val="00607865"/>
    <w:rsid w:val="00646C18"/>
    <w:rsid w:val="00661DF9"/>
    <w:rsid w:val="006A2C6F"/>
    <w:rsid w:val="006F2770"/>
    <w:rsid w:val="006F53D0"/>
    <w:rsid w:val="007039C3"/>
    <w:rsid w:val="00773571"/>
    <w:rsid w:val="007D393E"/>
    <w:rsid w:val="007F6C8A"/>
    <w:rsid w:val="00833665"/>
    <w:rsid w:val="0084215D"/>
    <w:rsid w:val="008977D1"/>
    <w:rsid w:val="008A5146"/>
    <w:rsid w:val="008C7D8F"/>
    <w:rsid w:val="00911F47"/>
    <w:rsid w:val="009B225B"/>
    <w:rsid w:val="00A35621"/>
    <w:rsid w:val="00A962C1"/>
    <w:rsid w:val="00AF683E"/>
    <w:rsid w:val="00B50AE3"/>
    <w:rsid w:val="00B9549C"/>
    <w:rsid w:val="00C3339D"/>
    <w:rsid w:val="00C412B0"/>
    <w:rsid w:val="00C73B0B"/>
    <w:rsid w:val="00D16881"/>
    <w:rsid w:val="00D56A38"/>
    <w:rsid w:val="00D8307D"/>
    <w:rsid w:val="00DD4F74"/>
    <w:rsid w:val="00DE7DB0"/>
    <w:rsid w:val="00DF1AAD"/>
    <w:rsid w:val="00E03126"/>
    <w:rsid w:val="00E16DE5"/>
    <w:rsid w:val="00E324E3"/>
    <w:rsid w:val="00E62D5E"/>
    <w:rsid w:val="00EA3563"/>
    <w:rsid w:val="00F24412"/>
    <w:rsid w:val="00F32C50"/>
    <w:rsid w:val="00FC09C5"/>
    <w:rsid w:val="00FE136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20EC"/>
  <w15:docId w15:val="{1223F6D6-0A77-4E5A-A34E-2F115B48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paragraph" w:styleId="HTMLPreformatted">
    <w:name w:val="HTML Preformatted"/>
    <w:basedOn w:val="Normal"/>
    <w:link w:val="HTMLPreformattedChar"/>
    <w:semiHidden/>
    <w:rsid w:val="00FC0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C09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52E0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Google%20Drive\CustomizingPC\TEMPLATESANDMACROS_WORD_ETC\Word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</Template>
  <TotalTime>2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 Hanley</cp:lastModifiedBy>
  <cp:revision>4</cp:revision>
  <cp:lastPrinted>2015-01-14T14:35:00Z</cp:lastPrinted>
  <dcterms:created xsi:type="dcterms:W3CDTF">2020-03-31T13:28:00Z</dcterms:created>
  <dcterms:modified xsi:type="dcterms:W3CDTF">2021-12-15T15:11:00Z</dcterms:modified>
</cp:coreProperties>
</file>