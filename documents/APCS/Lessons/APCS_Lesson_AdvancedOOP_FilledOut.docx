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7C4E3" w14:textId="593596FA" w:rsidR="00E41BA0" w:rsidRDefault="00E41BA0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C9B2B10" wp14:editId="3A3DAD93">
                <wp:simplePos x="0" y="0"/>
                <wp:positionH relativeFrom="column">
                  <wp:posOffset>1280160</wp:posOffset>
                </wp:positionH>
                <wp:positionV relativeFrom="paragraph">
                  <wp:posOffset>-186690</wp:posOffset>
                </wp:positionV>
                <wp:extent cx="4028440" cy="1517650"/>
                <wp:effectExtent l="19050" t="19050" r="86360" b="82550"/>
                <wp:wrapNone/>
                <wp:docPr id="296" name="Flowchart: Document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1517650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B9FC5CF" w14:textId="77777777" w:rsidR="00E41BA0" w:rsidRPr="00B50AE3" w:rsidRDefault="00E41BA0" w:rsidP="00E41BA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  <w:t>Advanced Placement Computer Science</w:t>
                            </w:r>
                          </w:p>
                          <w:p w14:paraId="0B744CFA" w14:textId="77777777" w:rsidR="00E41BA0" w:rsidRPr="00B50AE3" w:rsidRDefault="000C218F" w:rsidP="00E41BA0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</w:rPr>
                            </w:pPr>
                            <w:hyperlink r:id="rId7" w:history="1">
                              <w:r w:rsidR="00E41BA0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color w:val="00B050"/>
                                  <w:sz w:val="24"/>
                                  <w:szCs w:val="24"/>
                                </w:rPr>
                                <w:t>Shenendehowa HS</w:t>
                              </w:r>
                            </w:hyperlink>
                            <w:r w:rsidR="00E41BA0"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8" w:history="1">
                              <w:r w:rsidR="00E41BA0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>mr Hanley</w:t>
                              </w:r>
                            </w:hyperlink>
                          </w:p>
                          <w:p w14:paraId="07B9BDD5" w14:textId="77777777" w:rsidR="00E41BA0" w:rsidRPr="00B50AE3" w:rsidRDefault="00E41BA0" w:rsidP="00E41BA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Unit 4: Object Oriented Programming</w:t>
                            </w:r>
                          </w:p>
                          <w:p w14:paraId="7BB451E4" w14:textId="5824B626" w:rsidR="00E41BA0" w:rsidRPr="00B50AE3" w:rsidRDefault="00E41BA0" w:rsidP="00E41BA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>Lesson: Advanced Features Ver 3</w:t>
                            </w:r>
                          </w:p>
                          <w:p w14:paraId="4FB69CE6" w14:textId="0F44A6F4" w:rsidR="00E41BA0" w:rsidRPr="00B50AE3" w:rsidRDefault="00E41BA0" w:rsidP="00E41BA0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i/>
                                <w:color w:val="0070C0"/>
                                <w:sz w:val="24"/>
                                <w:szCs w:val="24"/>
                              </w:rPr>
                              <w:t>Last Updated:</w:t>
                            </w:r>
                            <w:r w:rsidRPr="00B50AE3"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>11/</w:t>
                            </w:r>
                            <w:r w:rsidR="0026297B"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>12/2024</w:t>
                            </w:r>
                          </w:p>
                          <w:p w14:paraId="2BAE142C" w14:textId="77777777" w:rsidR="00E41BA0" w:rsidRPr="00330ADD" w:rsidRDefault="00E41BA0" w:rsidP="00E41BA0">
                            <w:pPr>
                              <w:spacing w:after="0"/>
                              <w:rPr>
                                <w:rFonts w:ascii="Constantia" w:hAnsi="Constantia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5048B60C" w14:textId="77777777" w:rsidR="00E41BA0" w:rsidRPr="00661DF9" w:rsidRDefault="00E41BA0" w:rsidP="00E41BA0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color w:val="00B050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61DF9">
                              <w:rPr>
                                <w:rFonts w:ascii="Constantia" w:hAnsi="Constantia"/>
                                <w:color w:val="00B050"/>
                                <w:sz w:val="28"/>
                                <w:szCs w:val="28"/>
                                <w:u w:val="single"/>
                              </w:rPr>
                              <w:t>Lesson: Parameter Passing Mechanisms</w:t>
                            </w:r>
                          </w:p>
                          <w:p w14:paraId="107CD0F0" w14:textId="77777777" w:rsidR="00E41BA0" w:rsidRPr="00661DF9" w:rsidRDefault="00E41BA0" w:rsidP="00E41BA0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  <w:t>Last Updated: 100/11001</w:t>
                            </w:r>
                            <w:r w:rsidRPr="00661DF9"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  <w:t>1100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9B2B10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96" o:spid="_x0000_s1026" type="#_x0000_t114" style="position:absolute;margin-left:100.8pt;margin-top:-14.7pt;width:317.2pt;height:119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" strokeweight="2.25pt">
                <v:shadow on="t" opacity=".5" offset="6pt,6pt"/>
                <v:textbox>
                  <w:txbxContent>
                    <w:p w14:paraId="0B9FC5CF" w14:textId="77777777" w:rsidR="00E41BA0" w:rsidRPr="00B50AE3" w:rsidRDefault="00E41BA0" w:rsidP="00E41BA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  <w:t>Advanced Placement Computer Science</w:t>
                      </w:r>
                    </w:p>
                    <w:p w14:paraId="0B744CFA" w14:textId="77777777" w:rsidR="00E41BA0" w:rsidRPr="00B50AE3" w:rsidRDefault="00F5342D" w:rsidP="00E41BA0">
                      <w:pPr>
                        <w:spacing w:after="0"/>
                        <w:jc w:val="center"/>
                        <w:rPr>
                          <w:rStyle w:val="Hyperlink"/>
                          <w:rFonts w:ascii="DejaVu Sans" w:hAnsi="DejaVu Sans" w:cs="DejaVu Sans"/>
                          <w:b/>
                          <w:sz w:val="24"/>
                          <w:szCs w:val="24"/>
                        </w:rPr>
                      </w:pPr>
                      <w:hyperlink r:id="rId9" w:history="1">
                        <w:r w:rsidR="00E41BA0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color w:val="00B050"/>
                            <w:sz w:val="24"/>
                            <w:szCs w:val="24"/>
                          </w:rPr>
                          <w:t>Shenendehowa HS</w:t>
                        </w:r>
                      </w:hyperlink>
                      <w:r w:rsidR="00E41BA0"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hyperlink r:id="rId10" w:history="1">
                        <w:r w:rsidR="00E41BA0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>mr Hanley</w:t>
                        </w:r>
                      </w:hyperlink>
                    </w:p>
                    <w:p w14:paraId="07B9BDD5" w14:textId="77777777" w:rsidR="00E41BA0" w:rsidRPr="00B50AE3" w:rsidRDefault="00E41BA0" w:rsidP="00E41BA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Unit 4: Object Oriented Programming</w:t>
                      </w:r>
                    </w:p>
                    <w:p w14:paraId="7BB451E4" w14:textId="5824B626" w:rsidR="00E41BA0" w:rsidRPr="00B50AE3" w:rsidRDefault="00E41BA0" w:rsidP="00E41BA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>Lesson: Advanced Features Ver 3</w:t>
                      </w:r>
                    </w:p>
                    <w:p w14:paraId="4FB69CE6" w14:textId="0F44A6F4" w:rsidR="00E41BA0" w:rsidRPr="00B50AE3" w:rsidRDefault="00E41BA0" w:rsidP="00E41BA0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i/>
                          <w:color w:val="0070C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i/>
                          <w:color w:val="0070C0"/>
                          <w:sz w:val="24"/>
                          <w:szCs w:val="24"/>
                        </w:rPr>
                        <w:t>Last Updated:</w:t>
                      </w:r>
                      <w:r w:rsidRPr="00B50AE3"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>11/</w:t>
                      </w:r>
                      <w:r w:rsidR="0026297B"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>12/2024</w:t>
                      </w:r>
                    </w:p>
                    <w:p w14:paraId="2BAE142C" w14:textId="77777777" w:rsidR="00E41BA0" w:rsidRPr="00330ADD" w:rsidRDefault="00E41BA0" w:rsidP="00E41BA0">
                      <w:pPr>
                        <w:spacing w:after="0"/>
                        <w:rPr>
                          <w:rFonts w:ascii="Constantia" w:hAnsi="Constantia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14:paraId="5048B60C" w14:textId="77777777" w:rsidR="00E41BA0" w:rsidRPr="00661DF9" w:rsidRDefault="00E41BA0" w:rsidP="00E41BA0">
                      <w:pPr>
                        <w:spacing w:after="0"/>
                        <w:jc w:val="center"/>
                        <w:rPr>
                          <w:rFonts w:ascii="Constantia" w:hAnsi="Constantia"/>
                          <w:color w:val="00B050"/>
                          <w:sz w:val="28"/>
                          <w:szCs w:val="28"/>
                          <w:u w:val="single"/>
                        </w:rPr>
                      </w:pPr>
                      <w:r w:rsidRPr="00661DF9">
                        <w:rPr>
                          <w:rFonts w:ascii="Constantia" w:hAnsi="Constantia"/>
                          <w:color w:val="00B050"/>
                          <w:sz w:val="28"/>
                          <w:szCs w:val="28"/>
                          <w:u w:val="single"/>
                        </w:rPr>
                        <w:t>Lesson: Parameter Passing Mechanisms</w:t>
                      </w:r>
                    </w:p>
                    <w:p w14:paraId="107CD0F0" w14:textId="77777777" w:rsidR="00E41BA0" w:rsidRPr="00661DF9" w:rsidRDefault="00E41BA0" w:rsidP="00E41BA0">
                      <w:pPr>
                        <w:spacing w:after="0"/>
                        <w:jc w:val="center"/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  <w:t>Last Updated: 100/11001</w:t>
                      </w:r>
                      <w:r w:rsidRPr="00661DF9"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  <w:t>1100</w:t>
                      </w:r>
                    </w:p>
                  </w:txbxContent>
                </v:textbox>
              </v:shape>
            </w:pict>
          </mc:Fallback>
        </mc:AlternateContent>
      </w:r>
      <w:r w:rsidR="00FF42C4">
        <w:rPr>
          <w:rFonts w:ascii="Eras Bold ITC" w:hAnsi="Eras Bold ITC"/>
          <w:sz w:val="36"/>
          <w:szCs w:val="36"/>
        </w:rPr>
        <w:t xml:space="preserve">  </w: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333588" wp14:editId="61998310">
            <wp:extent cx="944169" cy="712519"/>
            <wp:effectExtent l="0" t="0" r="8890" b="0"/>
            <wp:docPr id="3" name="Picture 3" descr="http://www.fi.edu/learn/case-files/eckertmauchly/ENIAC_Ima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fi.edu/learn/case-files/eckertmauchly/ENIAC_Image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169" cy="7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42C4">
        <w:rPr>
          <w:rFonts w:ascii="Eras Bold ITC" w:hAnsi="Eras Bold ITC"/>
          <w:sz w:val="36"/>
          <w:szCs w:val="36"/>
        </w:rPr>
        <w:t xml:space="preserve">                                                    </w:t>
      </w:r>
      <w:r w:rsidR="00C412B0">
        <w:rPr>
          <w:rFonts w:ascii="Eras Bold ITC" w:hAnsi="Eras Bold ITC"/>
          <w:sz w:val="36"/>
          <w:szCs w:val="36"/>
        </w:rPr>
        <w:t xml:space="preserve">    </w:t>
      </w:r>
      <w:r>
        <w:rPr>
          <w:rFonts w:ascii="Eras Bold ITC" w:hAnsi="Eras Bold ITC"/>
          <w:sz w:val="36"/>
          <w:szCs w:val="36"/>
        </w:rPr>
        <w:t xml:space="preserve"> </w:t>
      </w:r>
      <w:r w:rsidR="00C412B0">
        <w:rPr>
          <w:rFonts w:ascii="Eras Bold ITC" w:hAnsi="Eras Bold ITC"/>
          <w:sz w:val="36"/>
          <w:szCs w:val="36"/>
        </w:rPr>
        <w:t xml:space="preserve"> </w:t>
      </w:r>
      <w:r>
        <w:rPr>
          <w:rFonts w:ascii="Eras Bold ITC" w:hAnsi="Eras Bold ITC"/>
          <w:sz w:val="36"/>
          <w:szCs w:val="36"/>
        </w:rPr>
        <w:t xml:space="preserve">                      </w:t>
      </w:r>
      <w:r>
        <w:rPr>
          <w:rFonts w:ascii="Eras Bold ITC" w:hAnsi="Eras Bold ITC"/>
          <w:noProof/>
          <w:sz w:val="36"/>
          <w:szCs w:val="36"/>
        </w:rPr>
        <w:drawing>
          <wp:inline distT="0" distB="0" distL="0" distR="0" wp14:anchorId="5A0DBCF3" wp14:editId="5C16AB50">
            <wp:extent cx="859377" cy="694706"/>
            <wp:effectExtent l="19050" t="0" r="0" b="0"/>
            <wp:docPr id="2" name="Picture 0" descr="Shen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nLogo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77" cy="6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5"/>
        <w:gridCol w:w="6"/>
      </w:tblGrid>
      <w:tr w:rsidR="00E41BA0" w14:paraId="75B2D269" w14:textId="77777777" w:rsidTr="00E41BA0">
        <w:trPr>
          <w:gridAfter w:val="1"/>
          <w:trHeight w:val="312"/>
          <w:tblCellSpacing w:w="0" w:type="dxa"/>
        </w:trPr>
        <w:tc>
          <w:tcPr>
            <w:tcW w:w="4185" w:type="dxa"/>
            <w:vAlign w:val="center"/>
            <w:hideMark/>
          </w:tcPr>
          <w:p w14:paraId="6CE3AEB9" w14:textId="4930E6D0" w:rsidR="00E41BA0" w:rsidRDefault="00E41BA0"/>
        </w:tc>
      </w:tr>
      <w:tr w:rsidR="00E41BA0" w14:paraId="30E6920D" w14:textId="77777777" w:rsidTr="00E41BA0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3EF2DD" w14:textId="77777777" w:rsidR="00E41BA0" w:rsidRDefault="00E41BA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F7F7B4" w14:textId="6F1D38F6" w:rsidR="00E41BA0" w:rsidRDefault="00E41B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94A775" w14:textId="64137327" w:rsidR="00607865" w:rsidRDefault="00C412B0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                       </w:t>
      </w:r>
      <w:r w:rsidR="00FF42C4">
        <w:rPr>
          <w:rFonts w:ascii="Eras Bold ITC" w:hAnsi="Eras Bold ITC"/>
          <w:sz w:val="36"/>
          <w:szCs w:val="36"/>
        </w:rPr>
        <w:t xml:space="preserve">             </w:t>
      </w:r>
    </w:p>
    <w:p w14:paraId="3BE8FDC2" w14:textId="151F3B23" w:rsidR="00330ADD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745BD58A" w14:textId="124DFC9F" w:rsidR="00547D0D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024A7EAB" w14:textId="59391D38" w:rsidR="00547D0D" w:rsidRPr="00D24A1E" w:rsidRDefault="00547D0D" w:rsidP="007D41A5">
      <w:pPr>
        <w:spacing w:after="0"/>
        <w:rPr>
          <w:rFonts w:ascii="DejaVu Sans" w:hAnsi="DejaVu Sans" w:cs="DejaVu Sans"/>
          <w:sz w:val="24"/>
          <w:szCs w:val="24"/>
        </w:rPr>
      </w:pPr>
      <w:r w:rsidRPr="00D24A1E">
        <w:rPr>
          <w:rFonts w:ascii="DejaVu Sans" w:hAnsi="DejaVu Sans" w:cs="DejaVu Sans"/>
          <w:sz w:val="24"/>
          <w:szCs w:val="24"/>
        </w:rPr>
        <w:t>In addition to writing classes using private variables and public accessors and mutators, here are 3 common features that are built into classes.</w:t>
      </w:r>
    </w:p>
    <w:p w14:paraId="7EEA13D1" w14:textId="12C2BC96" w:rsidR="002159BD" w:rsidRPr="00D24A1E" w:rsidRDefault="00547D0D" w:rsidP="007D41A5">
      <w:pPr>
        <w:spacing w:after="0"/>
        <w:rPr>
          <w:rFonts w:ascii="DejaVu Sans" w:hAnsi="DejaVu Sans" w:cs="DejaVu Sans"/>
          <w:sz w:val="24"/>
          <w:szCs w:val="24"/>
        </w:rPr>
      </w:pPr>
      <w:r w:rsidRPr="00D24A1E">
        <w:rPr>
          <w:rFonts w:ascii="DejaVu Sans" w:hAnsi="DejaVu Sans" w:cs="DejaVu Sans"/>
          <w:sz w:val="24"/>
          <w:szCs w:val="24"/>
        </w:rPr>
        <w:t xml:space="preserve">Exception Handling:  A way of </w:t>
      </w:r>
      <w:r w:rsidR="007D5347" w:rsidRPr="00596033">
        <w:rPr>
          <w:rFonts w:ascii="Constantia" w:hAnsi="Constantia"/>
          <w:color w:val="FF0000"/>
          <w:sz w:val="44"/>
          <w:szCs w:val="44"/>
        </w:rPr>
        <w:t>responding to error conditions</w:t>
      </w:r>
      <w:r w:rsidRPr="00D24A1E">
        <w:rPr>
          <w:rFonts w:ascii="DejaVu Sans" w:hAnsi="DejaVu Sans" w:cs="DejaVu Sans"/>
          <w:sz w:val="24"/>
          <w:szCs w:val="24"/>
        </w:rPr>
        <w:br/>
      </w:r>
      <w:r w:rsidRPr="00D24A1E">
        <w:rPr>
          <w:rFonts w:ascii="DejaVu Sans" w:hAnsi="DejaVu Sans" w:cs="DejaVu Sans"/>
          <w:sz w:val="24"/>
          <w:szCs w:val="24"/>
        </w:rPr>
        <w:br/>
        <w:t>In your class, add the statement throws with a type of Exception</w:t>
      </w:r>
      <w:r w:rsidRPr="00D24A1E">
        <w:rPr>
          <w:rFonts w:ascii="DejaVu Sans" w:hAnsi="DejaVu Sans" w:cs="DejaVu Sans"/>
          <w:sz w:val="24"/>
          <w:szCs w:val="24"/>
        </w:rPr>
        <w:br/>
        <w:t xml:space="preserve">In your client, add a </w:t>
      </w:r>
      <w:r w:rsidR="007D5347" w:rsidRPr="00596033">
        <w:rPr>
          <w:rFonts w:ascii="Constantia" w:hAnsi="Constantia"/>
          <w:color w:val="FF0000"/>
          <w:sz w:val="44"/>
          <w:szCs w:val="44"/>
        </w:rPr>
        <w:t>try catch block</w:t>
      </w:r>
      <w:r w:rsidR="007D5347">
        <w:rPr>
          <w:rFonts w:ascii="Constantia" w:hAnsi="Constantia"/>
          <w:sz w:val="24"/>
          <w:szCs w:val="24"/>
        </w:rPr>
        <w:br/>
      </w:r>
      <w:r w:rsidR="007D5347">
        <w:rPr>
          <w:rFonts w:ascii="Constantia" w:hAnsi="Constantia"/>
          <w:color w:val="FF0000"/>
          <w:sz w:val="44"/>
          <w:szCs w:val="44"/>
        </w:rPr>
        <w:t>java will search for a try catch block in previously called methods</w:t>
      </w:r>
    </w:p>
    <w:p w14:paraId="2EF24E2E" w14:textId="77777777" w:rsidR="00C15677" w:rsidRPr="007D41A5" w:rsidRDefault="00C15677" w:rsidP="00C15677">
      <w:pPr>
        <w:spacing w:after="0"/>
        <w:rPr>
          <w:rFonts w:ascii="DejaVu Sans" w:hAnsi="DejaVu Sans" w:cs="DejaVu Sans"/>
        </w:rPr>
      </w:pPr>
    </w:p>
    <w:p w14:paraId="20ADF4B5" w14:textId="77777777" w:rsidR="004B0463" w:rsidRPr="00D24A1E" w:rsidRDefault="000C560F" w:rsidP="00C15677">
      <w:pPr>
        <w:spacing w:after="0"/>
        <w:rPr>
          <w:rFonts w:ascii="DejaVu Sans" w:hAnsi="DejaVu Sans" w:cs="DejaVu Sans"/>
          <w:sz w:val="24"/>
          <w:szCs w:val="24"/>
        </w:rPr>
      </w:pPr>
      <w:r w:rsidRPr="007D41A5">
        <w:rPr>
          <w:rFonts w:ascii="DejaVu Sans" w:hAnsi="DejaVu Sans" w:cs="DejaVu Sans"/>
        </w:rPr>
        <w:tab/>
      </w:r>
      <w:r w:rsidRPr="00D24A1E">
        <w:rPr>
          <w:rFonts w:ascii="DejaVu Sans" w:hAnsi="DejaVu Sans" w:cs="DejaVu Sans"/>
          <w:sz w:val="24"/>
          <w:szCs w:val="24"/>
          <w:u w:val="single"/>
        </w:rPr>
        <w:t>Here are some typical exceptions widely used in java</w:t>
      </w:r>
      <w:r w:rsidRPr="00D24A1E">
        <w:rPr>
          <w:rFonts w:ascii="DejaVu Sans" w:hAnsi="DejaVu Sans" w:cs="DejaVu Sans"/>
          <w:sz w:val="24"/>
          <w:szCs w:val="24"/>
        </w:rPr>
        <w:t xml:space="preserve"> https://www.tutorialspoint.com/java/java_builtin_exceptions.htm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2"/>
        <w:gridCol w:w="6078"/>
      </w:tblGrid>
      <w:tr w:rsidR="00003E04" w:rsidRPr="00D24A1E" w14:paraId="06FBFD0E" w14:textId="77777777" w:rsidTr="000A2C99">
        <w:tc>
          <w:tcPr>
            <w:tcW w:w="10430" w:type="dxa"/>
            <w:gridSpan w:val="2"/>
          </w:tcPr>
          <w:p w14:paraId="4C918DDC" w14:textId="77777777" w:rsidR="00003E04" w:rsidRPr="00D24A1E" w:rsidRDefault="00003E04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Unchecked Runtime Exceptions</w:t>
            </w:r>
          </w:p>
        </w:tc>
      </w:tr>
      <w:tr w:rsidR="004B0463" w:rsidRPr="00D24A1E" w14:paraId="08AD744E" w14:textId="77777777" w:rsidTr="000A2C99">
        <w:tc>
          <w:tcPr>
            <w:tcW w:w="4352" w:type="dxa"/>
          </w:tcPr>
          <w:p w14:paraId="0C27A42F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ArithmeticException</w:t>
            </w:r>
          </w:p>
        </w:tc>
        <w:tc>
          <w:tcPr>
            <w:tcW w:w="6078" w:type="dxa"/>
          </w:tcPr>
          <w:p w14:paraId="67D244FC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Arithmetic error, such as divide-by-zero.</w:t>
            </w:r>
          </w:p>
        </w:tc>
      </w:tr>
      <w:tr w:rsidR="004B0463" w:rsidRPr="00D24A1E" w14:paraId="22A82907" w14:textId="77777777" w:rsidTr="000A2C99">
        <w:tc>
          <w:tcPr>
            <w:tcW w:w="4352" w:type="dxa"/>
          </w:tcPr>
          <w:p w14:paraId="01539860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ArrayIndexOutOfBoundsException</w:t>
            </w:r>
          </w:p>
        </w:tc>
        <w:tc>
          <w:tcPr>
            <w:tcW w:w="6078" w:type="dxa"/>
          </w:tcPr>
          <w:p w14:paraId="7F094BA6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Array index is out-of-bounds.</w:t>
            </w:r>
          </w:p>
        </w:tc>
      </w:tr>
      <w:tr w:rsidR="004B0463" w:rsidRPr="00D24A1E" w14:paraId="6570E60D" w14:textId="77777777" w:rsidTr="000A2C99">
        <w:tc>
          <w:tcPr>
            <w:tcW w:w="4352" w:type="dxa"/>
          </w:tcPr>
          <w:p w14:paraId="283AAB04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ClassCastException</w:t>
            </w:r>
          </w:p>
        </w:tc>
        <w:tc>
          <w:tcPr>
            <w:tcW w:w="6078" w:type="dxa"/>
          </w:tcPr>
          <w:p w14:paraId="6DBF7824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Invalid cast</w:t>
            </w:r>
          </w:p>
        </w:tc>
      </w:tr>
      <w:tr w:rsidR="004B0463" w:rsidRPr="00D24A1E" w14:paraId="2977B90B" w14:textId="77777777" w:rsidTr="000A2C99">
        <w:tc>
          <w:tcPr>
            <w:tcW w:w="4352" w:type="dxa"/>
          </w:tcPr>
          <w:p w14:paraId="37366CFF" w14:textId="7C132686" w:rsidR="004B0463" w:rsidRPr="00D24A1E" w:rsidRDefault="00BC6316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>
              <w:rPr>
                <w:rFonts w:ascii="DejaVu Sans" w:hAnsi="DejaVu Sans" w:cs="DejaVu Sans"/>
                <w:color w:val="FF0000"/>
                <w:sz w:val="24"/>
                <w:szCs w:val="24"/>
              </w:rPr>
              <w:t>***</w:t>
            </w:r>
            <w:r w:rsidR="004B0463" w:rsidRPr="00D24A1E">
              <w:rPr>
                <w:rFonts w:ascii="DejaVu Sans" w:hAnsi="DejaVu Sans" w:cs="DejaVu Sans"/>
                <w:sz w:val="24"/>
                <w:szCs w:val="24"/>
              </w:rPr>
              <w:t>IllegalArgumentException</w:t>
            </w:r>
          </w:p>
        </w:tc>
        <w:tc>
          <w:tcPr>
            <w:tcW w:w="6078" w:type="dxa"/>
          </w:tcPr>
          <w:p w14:paraId="44A6E7DA" w14:textId="77777777" w:rsidR="004B0463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Illegal argument used to invoke a method.</w:t>
            </w:r>
          </w:p>
          <w:p w14:paraId="3E00382C" w14:textId="7A664B36" w:rsidR="00BC6316" w:rsidRPr="00BC6316" w:rsidRDefault="00BC6316" w:rsidP="007D41A5">
            <w:pPr>
              <w:spacing w:line="276" w:lineRule="auto"/>
              <w:rPr>
                <w:rFonts w:ascii="DejaVu Sans" w:hAnsi="DejaVu Sans" w:cs="DejaVu Sans"/>
                <w:color w:val="FF0000"/>
                <w:sz w:val="24"/>
                <w:szCs w:val="24"/>
              </w:rPr>
            </w:pPr>
            <w:r>
              <w:rPr>
                <w:rFonts w:ascii="DejaVu Sans" w:hAnsi="DejaVu Sans" w:cs="DejaVu Sans"/>
                <w:color w:val="FF0000"/>
                <w:sz w:val="24"/>
                <w:szCs w:val="24"/>
              </w:rPr>
              <w:t>We will use these on assignment 8</w:t>
            </w:r>
          </w:p>
        </w:tc>
      </w:tr>
      <w:tr w:rsidR="004B0463" w:rsidRPr="00D24A1E" w14:paraId="1553D761" w14:textId="77777777" w:rsidTr="000A2C99">
        <w:tc>
          <w:tcPr>
            <w:tcW w:w="4352" w:type="dxa"/>
          </w:tcPr>
          <w:p w14:paraId="7102924A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IndexOutOfBoundsException</w:t>
            </w:r>
          </w:p>
        </w:tc>
        <w:tc>
          <w:tcPr>
            <w:tcW w:w="6078" w:type="dxa"/>
          </w:tcPr>
          <w:p w14:paraId="0AB32309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Some type of index is out-of-bounds.</w:t>
            </w:r>
          </w:p>
        </w:tc>
      </w:tr>
      <w:tr w:rsidR="004B0463" w:rsidRPr="00D24A1E" w14:paraId="5C445B74" w14:textId="77777777" w:rsidTr="000A2C99">
        <w:tc>
          <w:tcPr>
            <w:tcW w:w="4352" w:type="dxa"/>
          </w:tcPr>
          <w:p w14:paraId="4C7A662D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NullPointerException</w:t>
            </w:r>
          </w:p>
        </w:tc>
        <w:tc>
          <w:tcPr>
            <w:tcW w:w="6078" w:type="dxa"/>
          </w:tcPr>
          <w:p w14:paraId="0EAEA032" w14:textId="77777777" w:rsidR="004B0463" w:rsidRPr="00D24A1E" w:rsidRDefault="004B0463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Invalid use of a null reference.</w:t>
            </w:r>
          </w:p>
        </w:tc>
      </w:tr>
      <w:tr w:rsidR="004B0463" w:rsidRPr="00D24A1E" w14:paraId="2D83FE5E" w14:textId="77777777" w:rsidTr="000A2C99">
        <w:tc>
          <w:tcPr>
            <w:tcW w:w="4352" w:type="dxa"/>
          </w:tcPr>
          <w:p w14:paraId="4575614F" w14:textId="77777777" w:rsidR="004B0463" w:rsidRPr="00D24A1E" w:rsidRDefault="00A02D22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StringIndexOutOfBounds</w:t>
            </w:r>
          </w:p>
        </w:tc>
        <w:tc>
          <w:tcPr>
            <w:tcW w:w="6078" w:type="dxa"/>
          </w:tcPr>
          <w:p w14:paraId="4322EA51" w14:textId="77777777" w:rsidR="004B0463" w:rsidRPr="00D24A1E" w:rsidRDefault="00A02D22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Attempt to index outside the bounds of a string.</w:t>
            </w:r>
          </w:p>
        </w:tc>
      </w:tr>
      <w:tr w:rsidR="004B0463" w:rsidRPr="00D24A1E" w14:paraId="46A6957F" w14:textId="77777777" w:rsidTr="000A2C99">
        <w:tc>
          <w:tcPr>
            <w:tcW w:w="4352" w:type="dxa"/>
          </w:tcPr>
          <w:p w14:paraId="3BC226ED" w14:textId="77777777" w:rsidR="004B0463" w:rsidRPr="00D24A1E" w:rsidRDefault="00A02D22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NumberFormatException</w:t>
            </w:r>
          </w:p>
        </w:tc>
        <w:tc>
          <w:tcPr>
            <w:tcW w:w="6078" w:type="dxa"/>
          </w:tcPr>
          <w:p w14:paraId="225C3694" w14:textId="77777777" w:rsidR="004B0463" w:rsidRPr="00D24A1E" w:rsidRDefault="00A02D22" w:rsidP="007D41A5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Invalid conversion of a string to a numeric format.</w:t>
            </w:r>
          </w:p>
        </w:tc>
      </w:tr>
      <w:tr w:rsidR="000A2C99" w:rsidRPr="00D24A1E" w14:paraId="545D539D" w14:textId="77777777" w:rsidTr="000A2C99">
        <w:tc>
          <w:tcPr>
            <w:tcW w:w="4352" w:type="dxa"/>
          </w:tcPr>
          <w:p w14:paraId="335456BE" w14:textId="7AC642BF" w:rsidR="000A2C99" w:rsidRPr="00D24A1E" w:rsidRDefault="000A2C99" w:rsidP="000A2C99">
            <w:pPr>
              <w:rPr>
                <w:rFonts w:ascii="DejaVu Sans" w:hAnsi="DejaVu Sans" w:cs="DejaVu Sans"/>
                <w:sz w:val="24"/>
                <w:szCs w:val="24"/>
              </w:rPr>
            </w:pPr>
            <w:r>
              <w:rPr>
                <w:rFonts w:ascii="DejaVu Sans" w:hAnsi="DejaVu Sans" w:cs="DejaVu Sans"/>
                <w:sz w:val="24"/>
                <w:szCs w:val="24"/>
              </w:rPr>
              <w:t>InputMismatchException</w:t>
            </w:r>
          </w:p>
        </w:tc>
        <w:tc>
          <w:tcPr>
            <w:tcW w:w="6078" w:type="dxa"/>
          </w:tcPr>
          <w:p w14:paraId="45908579" w14:textId="22FB818A" w:rsidR="000A2C99" w:rsidRPr="00D24A1E" w:rsidRDefault="000A2C99" w:rsidP="000A2C99">
            <w:pPr>
              <w:rPr>
                <w:rFonts w:ascii="DejaVu Sans" w:hAnsi="DejaVu Sans" w:cs="DejaVu Sans"/>
                <w:sz w:val="24"/>
                <w:szCs w:val="24"/>
              </w:rPr>
            </w:pPr>
            <w:r w:rsidRPr="00AA04D3">
              <w:rPr>
                <w:rFonts w:ascii="DejaVu Sans" w:hAnsi="DejaVu Sans" w:cs="DejaVu Sans"/>
                <w:sz w:val="24"/>
                <w:szCs w:val="24"/>
              </w:rPr>
              <w:t>Expects input of a specific type (like an integer) but receives a different type (like a string)</w:t>
            </w:r>
          </w:p>
        </w:tc>
      </w:tr>
      <w:tr w:rsidR="000A2C99" w:rsidRPr="00D24A1E" w14:paraId="4F721414" w14:textId="77777777" w:rsidTr="000A2C99">
        <w:tc>
          <w:tcPr>
            <w:tcW w:w="10430" w:type="dxa"/>
            <w:gridSpan w:val="2"/>
          </w:tcPr>
          <w:p w14:paraId="7FC1F8C8" w14:textId="77777777" w:rsidR="000A2C99" w:rsidRPr="00D24A1E" w:rsidRDefault="000A2C99" w:rsidP="000A2C99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Checked Runtime Exceptions</w:t>
            </w:r>
          </w:p>
        </w:tc>
      </w:tr>
      <w:tr w:rsidR="000A2C99" w:rsidRPr="00D24A1E" w14:paraId="2045BC66" w14:textId="77777777" w:rsidTr="000A2C99">
        <w:tc>
          <w:tcPr>
            <w:tcW w:w="4352" w:type="dxa"/>
          </w:tcPr>
          <w:p w14:paraId="6679342E" w14:textId="77777777" w:rsidR="000A2C99" w:rsidRPr="00D24A1E" w:rsidRDefault="000A2C99" w:rsidP="000A2C99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IOException</w:t>
            </w:r>
          </w:p>
        </w:tc>
        <w:tc>
          <w:tcPr>
            <w:tcW w:w="6078" w:type="dxa"/>
          </w:tcPr>
          <w:p w14:paraId="52D3BEA6" w14:textId="77777777" w:rsidR="000A2C99" w:rsidRPr="00D24A1E" w:rsidRDefault="000A2C99" w:rsidP="000A2C99">
            <w:pPr>
              <w:spacing w:line="276" w:lineRule="auto"/>
              <w:rPr>
                <w:rFonts w:ascii="DejaVu Sans" w:hAnsi="DejaVu Sans" w:cs="DejaVu Sans"/>
                <w:sz w:val="24"/>
                <w:szCs w:val="24"/>
              </w:rPr>
            </w:pPr>
            <w:r w:rsidRPr="00D24A1E">
              <w:rPr>
                <w:rFonts w:ascii="DejaVu Sans" w:hAnsi="DejaVu Sans" w:cs="DejaVu Sans"/>
                <w:sz w:val="24"/>
                <w:szCs w:val="24"/>
              </w:rPr>
              <w:t>Occurs when attempting to open a text or binary file for reading or writing</w:t>
            </w:r>
          </w:p>
        </w:tc>
      </w:tr>
    </w:tbl>
    <w:p w14:paraId="2E596395" w14:textId="77777777" w:rsidR="000C560F" w:rsidRPr="00D24A1E" w:rsidRDefault="000C560F" w:rsidP="00C15677">
      <w:pPr>
        <w:spacing w:after="0"/>
        <w:rPr>
          <w:rFonts w:ascii="DejaVu Sans" w:hAnsi="DejaVu Sans" w:cs="DejaVu Sans"/>
          <w:sz w:val="24"/>
          <w:szCs w:val="24"/>
        </w:rPr>
      </w:pPr>
    </w:p>
    <w:p w14:paraId="364E0C64" w14:textId="77777777" w:rsidR="00404C40" w:rsidRPr="00D24A1E" w:rsidRDefault="00404C40" w:rsidP="00C15677">
      <w:pPr>
        <w:spacing w:after="0"/>
        <w:rPr>
          <w:rFonts w:ascii="DejaVu Sans" w:hAnsi="DejaVu Sans" w:cs="DejaVu Sans"/>
          <w:sz w:val="24"/>
          <w:szCs w:val="24"/>
        </w:rPr>
      </w:pPr>
      <w:r w:rsidRPr="00D24A1E">
        <w:rPr>
          <w:rFonts w:ascii="DejaVu Sans" w:hAnsi="DejaVu Sans" w:cs="DejaVu Sans"/>
          <w:sz w:val="24"/>
          <w:szCs w:val="24"/>
        </w:rPr>
        <w:t>Unchecked Exceptions:</w:t>
      </w:r>
    </w:p>
    <w:p w14:paraId="4D4AFF74" w14:textId="5BD7547E" w:rsidR="00785893" w:rsidRDefault="00075C2A" w:rsidP="00C15677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>These do not require a try…catch block</w:t>
      </w:r>
    </w:p>
    <w:p w14:paraId="43EF3402" w14:textId="596A28D5" w:rsidR="00785893" w:rsidRPr="00075C2A" w:rsidRDefault="00075C2A" w:rsidP="00C15677">
      <w:pPr>
        <w:spacing w:after="0"/>
        <w:rPr>
          <w:rFonts w:ascii="DejaVu Sans" w:hAnsi="DejaVu Sans" w:cs="DejaVu Sans"/>
          <w:color w:val="FF0000"/>
          <w:sz w:val="24"/>
          <w:szCs w:val="24"/>
        </w:rPr>
      </w:pPr>
      <w:r>
        <w:rPr>
          <w:rFonts w:ascii="Constantia" w:hAnsi="Constantia"/>
          <w:color w:val="FF0000"/>
          <w:sz w:val="44"/>
          <w:szCs w:val="44"/>
        </w:rPr>
        <w:t>You can live dangerously and not use a try catch</w:t>
      </w:r>
    </w:p>
    <w:p w14:paraId="4AAAFF2D" w14:textId="77777777" w:rsidR="00C15677" w:rsidRPr="00D24A1E" w:rsidRDefault="000C560F" w:rsidP="00C15677">
      <w:pPr>
        <w:spacing w:after="0"/>
        <w:rPr>
          <w:rFonts w:ascii="DejaVu Sans" w:hAnsi="DejaVu Sans" w:cs="DejaVu Sans"/>
          <w:sz w:val="24"/>
          <w:szCs w:val="24"/>
        </w:rPr>
      </w:pPr>
      <w:r w:rsidRPr="00D24A1E">
        <w:rPr>
          <w:rFonts w:ascii="DejaVu Sans" w:hAnsi="DejaVu Sans" w:cs="DejaVu Sans"/>
          <w:sz w:val="24"/>
          <w:szCs w:val="24"/>
        </w:rPr>
        <w:lastRenderedPageBreak/>
        <w:t>Checked Exceptions:</w:t>
      </w:r>
    </w:p>
    <w:p w14:paraId="1D0C4202" w14:textId="46F90EC8" w:rsidR="006B0EF1" w:rsidRPr="007D41A5" w:rsidRDefault="00075C2A" w:rsidP="00C15677">
      <w:pPr>
        <w:spacing w:after="0"/>
        <w:rPr>
          <w:rFonts w:ascii="DejaVu Sans" w:hAnsi="DejaVu Sans" w:cs="DejaVu Sans"/>
        </w:rPr>
      </w:pPr>
      <w:r>
        <w:rPr>
          <w:rFonts w:ascii="Constantia" w:hAnsi="Constantia"/>
          <w:color w:val="FF0000"/>
          <w:sz w:val="44"/>
          <w:szCs w:val="44"/>
        </w:rPr>
        <w:t>Require a try..catch block or it won’t compile</w:t>
      </w:r>
    </w:p>
    <w:p w14:paraId="7A4D0656" w14:textId="77777777" w:rsidR="006B0EF1" w:rsidRPr="007D41A5" w:rsidRDefault="006B0EF1" w:rsidP="00C15677">
      <w:pPr>
        <w:spacing w:after="0"/>
        <w:rPr>
          <w:rFonts w:ascii="DejaVu Sans" w:hAnsi="DejaVu Sans" w:cs="DejaVu Sans"/>
        </w:rPr>
      </w:pPr>
    </w:p>
    <w:p w14:paraId="2A5865FE" w14:textId="77777777" w:rsidR="006B0EF1" w:rsidRPr="007D41A5" w:rsidRDefault="006B0EF1" w:rsidP="00C15677">
      <w:pPr>
        <w:spacing w:after="0"/>
        <w:rPr>
          <w:rFonts w:ascii="DejaVu Sans" w:hAnsi="DejaVu Sans" w:cs="DejaVu Sans"/>
        </w:rPr>
      </w:pPr>
    </w:p>
    <w:p w14:paraId="0D1C965C" w14:textId="77777777" w:rsidR="00564444" w:rsidRDefault="00547D0D" w:rsidP="00C15677">
      <w:pPr>
        <w:spacing w:after="0"/>
        <w:rPr>
          <w:rFonts w:ascii="Constantia" w:hAnsi="Constantia"/>
          <w:color w:val="FF0000"/>
          <w:sz w:val="44"/>
          <w:szCs w:val="44"/>
        </w:rPr>
      </w:pPr>
      <w:r w:rsidRPr="00E41BA0">
        <w:rPr>
          <w:rFonts w:ascii="DejaVu Sans" w:hAnsi="DejaVu Sans" w:cs="DejaVu Sans"/>
          <w:sz w:val="24"/>
          <w:szCs w:val="24"/>
        </w:rPr>
        <w:t>static or class variables:</w:t>
      </w:r>
      <w:r w:rsidRPr="00E41BA0">
        <w:rPr>
          <w:rFonts w:ascii="DejaVu Sans" w:hAnsi="DejaVu Sans" w:cs="DejaVu Sans"/>
          <w:sz w:val="24"/>
          <w:szCs w:val="24"/>
        </w:rPr>
        <w:br/>
      </w:r>
      <w:r w:rsidRPr="00E41BA0">
        <w:rPr>
          <w:rFonts w:ascii="DejaVu Sans" w:hAnsi="DejaVu Sans" w:cs="DejaVu Sans"/>
          <w:sz w:val="24"/>
          <w:szCs w:val="24"/>
        </w:rPr>
        <w:br/>
      </w:r>
      <w:r w:rsidR="00207405">
        <w:rPr>
          <w:rFonts w:ascii="Constantia" w:hAnsi="Constantia"/>
          <w:color w:val="FF0000"/>
          <w:sz w:val="44"/>
          <w:szCs w:val="44"/>
        </w:rPr>
        <w:t>static variables are shared by all objects of the class.  It is one per all objects</w:t>
      </w:r>
    </w:p>
    <w:p w14:paraId="03C63242" w14:textId="2C66C509" w:rsidR="00C15677" w:rsidRPr="00E41BA0" w:rsidRDefault="00564444" w:rsidP="00C15677">
      <w:pPr>
        <w:spacing w:after="0"/>
        <w:rPr>
          <w:rFonts w:ascii="DejaVu Sans" w:hAnsi="DejaVu Sans" w:cs="DejaVu Sans"/>
          <w:sz w:val="24"/>
          <w:szCs w:val="24"/>
        </w:rPr>
      </w:pPr>
      <w:r>
        <w:rPr>
          <w:rFonts w:ascii="Constantia" w:hAnsi="Constantia"/>
          <w:color w:val="FF0000"/>
          <w:sz w:val="44"/>
          <w:szCs w:val="44"/>
        </w:rPr>
        <w:t>used to store totals of all objects added together</w:t>
      </w:r>
    </w:p>
    <w:p w14:paraId="6582C160" w14:textId="77777777" w:rsidR="00C15677" w:rsidRPr="00E41BA0" w:rsidRDefault="00C15677" w:rsidP="00C15677">
      <w:pPr>
        <w:spacing w:after="0"/>
        <w:rPr>
          <w:rFonts w:ascii="DejaVu Sans" w:hAnsi="DejaVu Sans" w:cs="DejaVu Sans"/>
          <w:sz w:val="24"/>
          <w:szCs w:val="24"/>
        </w:rPr>
      </w:pPr>
    </w:p>
    <w:p w14:paraId="4D776894" w14:textId="43BA9403" w:rsidR="009F6871" w:rsidRPr="00564444" w:rsidRDefault="00547D0D" w:rsidP="00564444">
      <w:pPr>
        <w:spacing w:after="0"/>
        <w:rPr>
          <w:rFonts w:ascii="DejaVu Sans" w:hAnsi="DejaVu Sans" w:cs="DejaVu Sans"/>
          <w:sz w:val="24"/>
          <w:szCs w:val="24"/>
        </w:rPr>
      </w:pPr>
      <w:r w:rsidRPr="00E41BA0">
        <w:rPr>
          <w:rFonts w:ascii="DejaVu Sans" w:hAnsi="DejaVu Sans" w:cs="DejaVu Sans"/>
          <w:sz w:val="24"/>
          <w:szCs w:val="24"/>
        </w:rPr>
        <w:t xml:space="preserve">public String toString()  </w:t>
      </w:r>
      <w:r w:rsidRPr="00E41BA0">
        <w:rPr>
          <w:rFonts w:ascii="DejaVu Sans" w:hAnsi="DejaVu Sans" w:cs="DejaVu Sans"/>
          <w:sz w:val="24"/>
          <w:szCs w:val="24"/>
        </w:rPr>
        <w:br/>
      </w:r>
      <w:r w:rsidRPr="00E41BA0">
        <w:rPr>
          <w:rFonts w:ascii="DejaVu Sans" w:hAnsi="DejaVu Sans" w:cs="DejaVu Sans"/>
          <w:sz w:val="24"/>
          <w:szCs w:val="24"/>
        </w:rPr>
        <w:br/>
      </w:r>
      <w:r w:rsidR="00207405">
        <w:rPr>
          <w:rFonts w:ascii="Constantia" w:hAnsi="Constantia"/>
          <w:color w:val="FF0000"/>
          <w:sz w:val="44"/>
          <w:szCs w:val="44"/>
        </w:rPr>
        <w:t xml:space="preserve">toString() is a method that is inherited from the </w:t>
      </w:r>
      <w:r w:rsidR="00564444">
        <w:rPr>
          <w:rFonts w:ascii="Constantia" w:hAnsi="Constantia"/>
          <w:color w:val="FF0000"/>
          <w:sz w:val="44"/>
          <w:szCs w:val="44"/>
        </w:rPr>
        <w:t>great ancestor, Object</w:t>
      </w:r>
    </w:p>
    <w:p w14:paraId="78F3DDD6" w14:textId="77777777" w:rsidR="009F6871" w:rsidRDefault="009F6871" w:rsidP="00A40342">
      <w:pPr>
        <w:rPr>
          <w:rFonts w:ascii="Constantia" w:hAnsi="Constantia"/>
          <w:sz w:val="24"/>
          <w:szCs w:val="24"/>
        </w:rPr>
      </w:pPr>
    </w:p>
    <w:p w14:paraId="3E926669" w14:textId="77777777" w:rsidR="009F6871" w:rsidRPr="005A1F85" w:rsidRDefault="009F6871" w:rsidP="009F6871">
      <w:pPr>
        <w:spacing w:after="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>public class Computer {</w:t>
      </w:r>
      <w:r w:rsidRPr="005A1F85">
        <w:rPr>
          <w:rFonts w:ascii="Consolas" w:hAnsi="Consolas"/>
          <w:sz w:val="24"/>
          <w:szCs w:val="24"/>
        </w:rPr>
        <w:br/>
      </w:r>
      <w:r w:rsidRPr="005A1F85">
        <w:rPr>
          <w:rFonts w:ascii="Consolas" w:hAnsi="Consolas"/>
          <w:sz w:val="24"/>
          <w:szCs w:val="24"/>
        </w:rPr>
        <w:br/>
      </w:r>
      <w:r w:rsidRPr="005A1F85">
        <w:rPr>
          <w:rFonts w:ascii="Consolas" w:hAnsi="Consolas"/>
          <w:sz w:val="24"/>
          <w:szCs w:val="24"/>
        </w:rPr>
        <w:tab/>
        <w:t>private int cost, ram;</w:t>
      </w:r>
    </w:p>
    <w:p w14:paraId="116F93CD" w14:textId="77777777" w:rsidR="009F6871" w:rsidRDefault="009F6871" w:rsidP="009F6871">
      <w:pPr>
        <w:spacing w:after="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ab/>
        <w:t>private String processor;</w:t>
      </w:r>
    </w:p>
    <w:p w14:paraId="0085E828" w14:textId="77777777" w:rsidR="005A1F85" w:rsidRPr="005A1F85" w:rsidRDefault="005A1F85" w:rsidP="009F6871">
      <w:pPr>
        <w:spacing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//add in a static variable here</w:t>
      </w:r>
    </w:p>
    <w:p w14:paraId="2C28015A" w14:textId="5450AD89" w:rsidR="009F6871" w:rsidRPr="005A1F85" w:rsidRDefault="00564444" w:rsidP="009F6871">
      <w:pPr>
        <w:spacing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</w:r>
      <w:r>
        <w:rPr>
          <w:rFonts w:ascii="Constantia" w:hAnsi="Constantia"/>
          <w:color w:val="FF0000"/>
          <w:sz w:val="44"/>
          <w:szCs w:val="44"/>
        </w:rPr>
        <w:t xml:space="preserve">public static int </w:t>
      </w:r>
      <w:r w:rsidR="00896F4D">
        <w:rPr>
          <w:rFonts w:ascii="Constantia" w:hAnsi="Constantia"/>
          <w:color w:val="FF0000"/>
          <w:sz w:val="44"/>
          <w:szCs w:val="44"/>
        </w:rPr>
        <w:t>totalCostAllComp=0;</w:t>
      </w:r>
    </w:p>
    <w:p w14:paraId="15C8A3BB" w14:textId="77777777" w:rsidR="009F6871" w:rsidRPr="005A1F85" w:rsidRDefault="009F6871" w:rsidP="009F6871">
      <w:pPr>
        <w:spacing w:after="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ab/>
        <w:t>public Computer(){</w:t>
      </w:r>
      <w:r w:rsidRPr="005A1F85">
        <w:rPr>
          <w:rFonts w:ascii="Consolas" w:hAnsi="Consolas"/>
          <w:sz w:val="24"/>
          <w:szCs w:val="24"/>
        </w:rPr>
        <w:br/>
      </w:r>
      <w:r w:rsidRPr="005A1F85">
        <w:rPr>
          <w:rFonts w:ascii="Consolas" w:hAnsi="Consolas"/>
          <w:sz w:val="24"/>
          <w:szCs w:val="24"/>
        </w:rPr>
        <w:tab/>
      </w:r>
      <w:r w:rsidRPr="005A1F85">
        <w:rPr>
          <w:rFonts w:ascii="Consolas" w:hAnsi="Consolas"/>
          <w:sz w:val="24"/>
          <w:szCs w:val="24"/>
        </w:rPr>
        <w:tab/>
        <w:t>cost = ram = 0;</w:t>
      </w:r>
    </w:p>
    <w:p w14:paraId="4D3DE73B" w14:textId="77777777" w:rsidR="009F6871" w:rsidRDefault="009F6871" w:rsidP="009F6871">
      <w:pPr>
        <w:spacing w:after="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ab/>
      </w:r>
      <w:r w:rsidRPr="005A1F85">
        <w:rPr>
          <w:rFonts w:ascii="Consolas" w:hAnsi="Consolas"/>
          <w:sz w:val="24"/>
          <w:szCs w:val="24"/>
        </w:rPr>
        <w:tab/>
        <w:t>processor = “none”;</w:t>
      </w:r>
      <w:r w:rsidRPr="005A1F85">
        <w:rPr>
          <w:rFonts w:ascii="Consolas" w:hAnsi="Consolas"/>
          <w:sz w:val="24"/>
          <w:szCs w:val="24"/>
        </w:rPr>
        <w:br/>
      </w:r>
      <w:r w:rsidRPr="005A1F85">
        <w:rPr>
          <w:rFonts w:ascii="Consolas" w:hAnsi="Consolas"/>
          <w:sz w:val="24"/>
          <w:szCs w:val="24"/>
        </w:rPr>
        <w:tab/>
        <w:t>}</w:t>
      </w:r>
    </w:p>
    <w:p w14:paraId="5ADC9DA8" w14:textId="77777777" w:rsidR="005A1F85" w:rsidRDefault="005A1F85" w:rsidP="005A1F85">
      <w:pPr>
        <w:spacing w:after="0"/>
        <w:ind w:firstLine="72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public Computer(String proc, int ra, int cst){</w:t>
      </w:r>
    </w:p>
    <w:p w14:paraId="41EED682" w14:textId="77777777" w:rsidR="00896F4D" w:rsidRDefault="005A1F85" w:rsidP="005A1F85">
      <w:pPr>
        <w:spacing w:after="0"/>
        <w:ind w:left="720" w:firstLine="72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processor=proc;  ram=ra;  cost=cst;</w:t>
      </w:r>
    </w:p>
    <w:p w14:paraId="5C9928AC" w14:textId="0A79B7AF" w:rsidR="005A1F85" w:rsidRPr="005A1F85" w:rsidRDefault="00896F4D" w:rsidP="005A1F85">
      <w:pPr>
        <w:spacing w:after="0"/>
        <w:ind w:left="720" w:firstLine="720"/>
        <w:rPr>
          <w:rFonts w:ascii="Consolas" w:hAnsi="Consolas"/>
          <w:sz w:val="24"/>
          <w:szCs w:val="24"/>
        </w:rPr>
      </w:pPr>
      <w:r w:rsidRPr="00896F4D">
        <w:rPr>
          <w:rFonts w:ascii="Constantia" w:hAnsi="Constantia"/>
          <w:color w:val="FF0000"/>
          <w:sz w:val="44"/>
          <w:szCs w:val="44"/>
        </w:rPr>
        <w:t>total</w:t>
      </w:r>
      <w:r>
        <w:rPr>
          <w:rFonts w:ascii="Constantia" w:hAnsi="Constantia"/>
          <w:color w:val="FF0000"/>
          <w:sz w:val="44"/>
          <w:szCs w:val="44"/>
        </w:rPr>
        <w:t>CostAllComp += cst;</w:t>
      </w:r>
      <w:r w:rsidR="005A1F85">
        <w:rPr>
          <w:rFonts w:ascii="Consolas" w:hAnsi="Consolas"/>
          <w:sz w:val="24"/>
          <w:szCs w:val="24"/>
        </w:rPr>
        <w:br/>
        <w:t>}</w:t>
      </w:r>
    </w:p>
    <w:p w14:paraId="7ABA24E0" w14:textId="7EFFABDC" w:rsidR="00896F4D" w:rsidRDefault="009F6871" w:rsidP="009F6871">
      <w:pPr>
        <w:spacing w:after="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ab/>
        <w:t>public int getCost(){</w:t>
      </w:r>
      <w:r w:rsidRPr="005A1F85">
        <w:rPr>
          <w:rFonts w:ascii="Consolas" w:hAnsi="Consolas"/>
          <w:sz w:val="24"/>
          <w:szCs w:val="24"/>
        </w:rPr>
        <w:br/>
      </w:r>
      <w:r w:rsidRPr="005A1F85">
        <w:rPr>
          <w:rFonts w:ascii="Consolas" w:hAnsi="Consolas"/>
          <w:sz w:val="24"/>
          <w:szCs w:val="24"/>
        </w:rPr>
        <w:tab/>
      </w:r>
      <w:r w:rsidRPr="005A1F85">
        <w:rPr>
          <w:rFonts w:ascii="Consolas" w:hAnsi="Consolas"/>
          <w:sz w:val="24"/>
          <w:szCs w:val="24"/>
        </w:rPr>
        <w:tab/>
        <w:t>return cost;</w:t>
      </w:r>
      <w:r w:rsidRPr="005A1F85">
        <w:rPr>
          <w:rFonts w:ascii="Consolas" w:hAnsi="Consolas"/>
          <w:sz w:val="24"/>
          <w:szCs w:val="24"/>
        </w:rPr>
        <w:br/>
      </w:r>
      <w:r w:rsidRPr="005A1F85">
        <w:rPr>
          <w:rFonts w:ascii="Consolas" w:hAnsi="Consolas"/>
          <w:sz w:val="24"/>
          <w:szCs w:val="24"/>
        </w:rPr>
        <w:tab/>
        <w:t>}</w:t>
      </w:r>
    </w:p>
    <w:p w14:paraId="31710C43" w14:textId="77777777" w:rsidR="00896F4D" w:rsidRDefault="00896F4D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br w:type="page"/>
      </w:r>
    </w:p>
    <w:p w14:paraId="5E124C22" w14:textId="77777777" w:rsidR="009F6871" w:rsidRPr="005A1F85" w:rsidRDefault="009F6871" w:rsidP="009F6871">
      <w:pPr>
        <w:spacing w:after="0"/>
        <w:rPr>
          <w:rFonts w:ascii="Consolas" w:hAnsi="Consolas"/>
          <w:sz w:val="24"/>
          <w:szCs w:val="24"/>
        </w:rPr>
      </w:pPr>
    </w:p>
    <w:p w14:paraId="52258FC6" w14:textId="6D281052" w:rsidR="009F6871" w:rsidRPr="005A1F85" w:rsidRDefault="009F6871" w:rsidP="009F6871">
      <w:pPr>
        <w:spacing w:after="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ab/>
        <w:t>public void setCost</w:t>
      </w:r>
      <w:r w:rsidR="00E41BA0">
        <w:rPr>
          <w:rFonts w:ascii="Consolas" w:hAnsi="Consolas"/>
          <w:sz w:val="24"/>
          <w:szCs w:val="24"/>
        </w:rPr>
        <w:t>(int newCost)</w:t>
      </w:r>
      <w:r w:rsidRPr="005A1F85">
        <w:rPr>
          <w:rFonts w:ascii="Consolas" w:hAnsi="Consolas"/>
          <w:sz w:val="24"/>
          <w:szCs w:val="24"/>
        </w:rPr>
        <w:t>{</w:t>
      </w:r>
    </w:p>
    <w:p w14:paraId="06097613" w14:textId="1839CE19" w:rsidR="009F6871" w:rsidRDefault="00896F4D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tantia" w:hAnsi="Constantia"/>
          <w:color w:val="FF0000"/>
          <w:sz w:val="44"/>
          <w:szCs w:val="44"/>
        </w:rPr>
        <w:t>if(newCost &lt; 0){</w:t>
      </w:r>
    </w:p>
    <w:p w14:paraId="7CA44A34" w14:textId="0F96EE2A" w:rsidR="00896F4D" w:rsidRDefault="00896F4D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  <w:t>throw new IllegalArgumentException(“</w:t>
      </w:r>
      <w:r w:rsidR="00BB37BC">
        <w:rPr>
          <w:rFonts w:ascii="Constantia" w:hAnsi="Constantia"/>
          <w:color w:val="FF0000"/>
          <w:sz w:val="44"/>
          <w:szCs w:val="44"/>
        </w:rPr>
        <w:t>no negatives allowed”);</w:t>
      </w:r>
    </w:p>
    <w:p w14:paraId="2C3B7256" w14:textId="6A3E3451" w:rsidR="00BB37BC" w:rsidRDefault="00BB37BC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  <w:t>}</w:t>
      </w:r>
    </w:p>
    <w:p w14:paraId="6F6A03CE" w14:textId="55A4EC54" w:rsidR="00BB37BC" w:rsidRDefault="00BB37BC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  <w:t>else {</w:t>
      </w:r>
    </w:p>
    <w:p w14:paraId="7FD323FB" w14:textId="3AE111C8" w:rsidR="00BB37BC" w:rsidRDefault="00BB37BC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  <w:t>cost = newCost;</w:t>
      </w:r>
    </w:p>
    <w:p w14:paraId="6773E7F7" w14:textId="37EBD485" w:rsidR="00BB37BC" w:rsidRDefault="00BB37BC" w:rsidP="00BB37BC">
      <w:pPr>
        <w:spacing w:after="0"/>
        <w:ind w:left="720" w:firstLine="72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>}</w:t>
      </w:r>
    </w:p>
    <w:p w14:paraId="4F698D36" w14:textId="15D8A3DD" w:rsidR="00070A0E" w:rsidRDefault="00BB37BC" w:rsidP="009F6871">
      <w:pPr>
        <w:spacing w:after="0"/>
        <w:rPr>
          <w:rFonts w:ascii="Consolas" w:hAnsi="Consolas"/>
          <w:sz w:val="24"/>
          <w:szCs w:val="24"/>
        </w:rPr>
      </w:pP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</w:r>
    </w:p>
    <w:p w14:paraId="0428AD62" w14:textId="7DA1C53B" w:rsidR="00070A0E" w:rsidRPr="005A1F85" w:rsidRDefault="005A1F85" w:rsidP="004E7C27">
      <w:pPr>
        <w:spacing w:after="0"/>
        <w:ind w:left="144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//Sum of the cost for all computers</w:t>
      </w:r>
      <w:r w:rsidR="00E41BA0">
        <w:rPr>
          <w:rFonts w:ascii="Consolas" w:hAnsi="Consolas"/>
          <w:sz w:val="24"/>
          <w:szCs w:val="24"/>
        </w:rPr>
        <w:br/>
      </w:r>
      <w:r w:rsidR="00D47340" w:rsidRPr="00896F4D">
        <w:rPr>
          <w:rFonts w:ascii="Constantia" w:hAnsi="Constantia"/>
          <w:color w:val="FF0000"/>
          <w:sz w:val="44"/>
          <w:szCs w:val="44"/>
        </w:rPr>
        <w:t>total</w:t>
      </w:r>
      <w:r w:rsidR="00D47340">
        <w:rPr>
          <w:rFonts w:ascii="Constantia" w:hAnsi="Constantia"/>
          <w:color w:val="FF0000"/>
          <w:sz w:val="44"/>
          <w:szCs w:val="44"/>
        </w:rPr>
        <w:t>CostAllComp += newCost;</w:t>
      </w:r>
      <w:r w:rsidR="00E41BA0">
        <w:rPr>
          <w:rFonts w:ascii="Consolas" w:hAnsi="Consolas"/>
          <w:sz w:val="24"/>
          <w:szCs w:val="24"/>
        </w:rPr>
        <w:br/>
      </w:r>
      <w:r w:rsidR="00BB37BC">
        <w:rPr>
          <w:rFonts w:ascii="Consolas" w:hAnsi="Consolas"/>
          <w:sz w:val="24"/>
          <w:szCs w:val="24"/>
        </w:rPr>
        <w:tab/>
      </w:r>
      <w:r w:rsidR="00BB37BC">
        <w:rPr>
          <w:rFonts w:ascii="Consolas" w:hAnsi="Consolas"/>
          <w:sz w:val="24"/>
          <w:szCs w:val="24"/>
        </w:rPr>
        <w:tab/>
      </w:r>
    </w:p>
    <w:p w14:paraId="4D08F519" w14:textId="60AE56E6" w:rsidR="009F6871" w:rsidRDefault="009F6871" w:rsidP="00070A0E">
      <w:pPr>
        <w:spacing w:after="0"/>
        <w:ind w:firstLine="72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>}</w:t>
      </w:r>
      <w:r w:rsidRPr="005A1F85">
        <w:rPr>
          <w:rFonts w:ascii="Consolas" w:hAnsi="Consolas"/>
          <w:sz w:val="24"/>
          <w:szCs w:val="24"/>
        </w:rPr>
        <w:br/>
      </w:r>
      <w:r w:rsidRPr="005A1F85">
        <w:rPr>
          <w:rFonts w:ascii="Consolas" w:hAnsi="Consolas"/>
          <w:sz w:val="24"/>
          <w:szCs w:val="24"/>
        </w:rPr>
        <w:tab/>
      </w:r>
    </w:p>
    <w:p w14:paraId="1B48A400" w14:textId="4CC863CC" w:rsidR="006137A7" w:rsidRDefault="006137A7" w:rsidP="00070A0E">
      <w:pPr>
        <w:spacing w:after="0"/>
        <w:ind w:firstLine="720"/>
        <w:rPr>
          <w:rFonts w:ascii="Consolas" w:hAnsi="Consolas"/>
          <w:sz w:val="24"/>
          <w:szCs w:val="24"/>
        </w:rPr>
      </w:pPr>
    </w:p>
    <w:p w14:paraId="3EA9741B" w14:textId="05D81856" w:rsidR="006137A7" w:rsidRDefault="006137A7" w:rsidP="00070A0E">
      <w:pPr>
        <w:spacing w:after="0"/>
        <w:ind w:firstLine="720"/>
        <w:rPr>
          <w:rFonts w:ascii="Consolas" w:hAnsi="Consolas"/>
          <w:sz w:val="24"/>
          <w:szCs w:val="24"/>
        </w:rPr>
      </w:pPr>
    </w:p>
    <w:p w14:paraId="4E2A5DA1" w14:textId="2BAF4A6C" w:rsidR="006137A7" w:rsidRDefault="006137A7" w:rsidP="00070A0E">
      <w:pPr>
        <w:spacing w:after="0"/>
        <w:ind w:firstLine="72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//Let’s add a toString method to the Computer Class</w:t>
      </w:r>
    </w:p>
    <w:p w14:paraId="7EC6EBD2" w14:textId="3051C848" w:rsidR="006137A7" w:rsidRDefault="006137A7" w:rsidP="00070A0E">
      <w:pPr>
        <w:spacing w:after="0"/>
        <w:ind w:firstLine="720"/>
        <w:rPr>
          <w:rFonts w:ascii="Consolas" w:hAnsi="Consolas"/>
          <w:sz w:val="24"/>
          <w:szCs w:val="24"/>
        </w:rPr>
      </w:pPr>
    </w:p>
    <w:p w14:paraId="4C7D48B3" w14:textId="491950C9" w:rsidR="006137A7" w:rsidRDefault="00D47340" w:rsidP="00070A0E">
      <w:pPr>
        <w:spacing w:after="0"/>
        <w:ind w:firstLine="72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>public String toString(){</w:t>
      </w:r>
    </w:p>
    <w:p w14:paraId="6B3D0AA8" w14:textId="4D4D80CD" w:rsidR="00D47340" w:rsidRDefault="00D47340" w:rsidP="00070A0E">
      <w:pPr>
        <w:spacing w:after="0"/>
        <w:ind w:firstLine="72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ab/>
        <w:t>return “CPU: “ + cpu + “ RAM: “ + ram + “Cost:” + cost;</w:t>
      </w:r>
    </w:p>
    <w:p w14:paraId="31531CF4" w14:textId="54F3202F" w:rsidR="00D47340" w:rsidRDefault="00D47340" w:rsidP="00070A0E">
      <w:pPr>
        <w:spacing w:after="0"/>
        <w:ind w:firstLine="720"/>
        <w:rPr>
          <w:rFonts w:ascii="Consolas" w:hAnsi="Consolas"/>
          <w:sz w:val="24"/>
          <w:szCs w:val="24"/>
        </w:rPr>
      </w:pPr>
      <w:r>
        <w:rPr>
          <w:rFonts w:ascii="Constantia" w:hAnsi="Constantia"/>
          <w:color w:val="FF0000"/>
          <w:sz w:val="44"/>
          <w:szCs w:val="44"/>
        </w:rPr>
        <w:t>} //just return the pertinent information about the computer</w:t>
      </w:r>
    </w:p>
    <w:p w14:paraId="7D04ED8D" w14:textId="411A3914" w:rsidR="006137A7" w:rsidRDefault="006137A7" w:rsidP="004E7C27">
      <w:pPr>
        <w:spacing w:after="0"/>
        <w:rPr>
          <w:rFonts w:ascii="Consolas" w:hAnsi="Consolas"/>
          <w:sz w:val="24"/>
          <w:szCs w:val="24"/>
        </w:rPr>
      </w:pPr>
    </w:p>
    <w:p w14:paraId="260C7BAD" w14:textId="47F1534B" w:rsidR="006137A7" w:rsidRDefault="006137A7" w:rsidP="00070A0E">
      <w:pPr>
        <w:spacing w:after="0"/>
        <w:ind w:firstLine="720"/>
        <w:rPr>
          <w:rFonts w:ascii="Consolas" w:hAnsi="Consolas"/>
          <w:sz w:val="24"/>
          <w:szCs w:val="24"/>
        </w:rPr>
      </w:pPr>
    </w:p>
    <w:p w14:paraId="4C2393B9" w14:textId="501B830F" w:rsidR="004E7C27" w:rsidRDefault="009F6871" w:rsidP="006137A7">
      <w:pPr>
        <w:spacing w:after="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>}</w:t>
      </w:r>
    </w:p>
    <w:p w14:paraId="3AA4674B" w14:textId="20754EBA" w:rsidR="00560520" w:rsidRDefault="004E7C27" w:rsidP="004E7C27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br w:type="page"/>
      </w:r>
    </w:p>
    <w:p w14:paraId="0BE6FF25" w14:textId="591FCC4D" w:rsidR="009F6871" w:rsidRDefault="009F6871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 w:rsidRPr="005A1F85">
        <w:rPr>
          <w:rFonts w:ascii="Consolas" w:hAnsi="Consolas"/>
          <w:sz w:val="24"/>
          <w:szCs w:val="24"/>
        </w:rPr>
        <w:lastRenderedPageBreak/>
        <w:t>public class Client{</w:t>
      </w:r>
      <w:r w:rsidRPr="005A1F85">
        <w:rPr>
          <w:rFonts w:ascii="Consolas" w:hAnsi="Consolas"/>
          <w:sz w:val="24"/>
          <w:szCs w:val="24"/>
        </w:rPr>
        <w:br/>
      </w:r>
      <w:r w:rsidRPr="005A1F85">
        <w:rPr>
          <w:rFonts w:ascii="Consolas" w:hAnsi="Consolas"/>
          <w:sz w:val="24"/>
          <w:szCs w:val="24"/>
        </w:rPr>
        <w:tab/>
        <w:t>public static void main(String[] args){</w:t>
      </w:r>
      <w:r w:rsidRPr="005A1F85">
        <w:rPr>
          <w:rFonts w:ascii="Consolas" w:hAnsi="Consolas"/>
          <w:sz w:val="24"/>
          <w:szCs w:val="24"/>
        </w:rPr>
        <w:br/>
      </w:r>
      <w:r w:rsidR="006B7E79">
        <w:rPr>
          <w:rFonts w:ascii="Consolas" w:hAnsi="Consolas"/>
          <w:sz w:val="24"/>
          <w:szCs w:val="24"/>
        </w:rPr>
        <w:tab/>
      </w:r>
      <w:r w:rsidR="006B7E79">
        <w:rPr>
          <w:rFonts w:ascii="Consolas" w:hAnsi="Consolas"/>
          <w:sz w:val="24"/>
          <w:szCs w:val="24"/>
        </w:rPr>
        <w:tab/>
      </w:r>
      <w:r w:rsidR="0044450C">
        <w:rPr>
          <w:rFonts w:ascii="Constantia" w:hAnsi="Constantia"/>
          <w:color w:val="FF0000"/>
          <w:sz w:val="44"/>
          <w:szCs w:val="44"/>
        </w:rPr>
        <w:t>Computer c1 = new Computer(“Intel Core I7 9750H”, 16, 1100);  //In</w:t>
      </w:r>
      <w:r w:rsidR="00673E5C">
        <w:rPr>
          <w:rFonts w:ascii="Constantia" w:hAnsi="Constantia"/>
          <w:color w:val="FF0000"/>
          <w:sz w:val="44"/>
          <w:szCs w:val="44"/>
        </w:rPr>
        <w:t>stantiate a computer object</w:t>
      </w:r>
    </w:p>
    <w:p w14:paraId="33ED946B" w14:textId="40B39B52" w:rsidR="00673E5C" w:rsidRDefault="00673E5C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  <w:t>try{</w:t>
      </w:r>
    </w:p>
    <w:p w14:paraId="455A80A4" w14:textId="1E34019B" w:rsidR="00673E5C" w:rsidRDefault="00673E5C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  <w:t>c1.setCost(-5);</w:t>
      </w:r>
      <w:r>
        <w:rPr>
          <w:rFonts w:ascii="Constantia" w:hAnsi="Constantia"/>
          <w:color w:val="FF0000"/>
          <w:sz w:val="44"/>
          <w:szCs w:val="44"/>
        </w:rPr>
        <w:br/>
      </w: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  <w:t>}catch(IllegalArgumentException e){</w:t>
      </w:r>
    </w:p>
    <w:p w14:paraId="4C2E641C" w14:textId="108924E7" w:rsidR="00673E5C" w:rsidRDefault="00673E5C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  <w:t>System.out.println(e);</w:t>
      </w:r>
    </w:p>
    <w:p w14:paraId="37D6E73D" w14:textId="6E44D0F5" w:rsidR="009F6871" w:rsidRDefault="00705C0C" w:rsidP="00705C0C">
      <w:pPr>
        <w:spacing w:after="0"/>
        <w:ind w:left="720" w:firstLine="720"/>
        <w:rPr>
          <w:rFonts w:ascii="Constantia" w:hAnsi="Constantia"/>
          <w:color w:val="FF0000"/>
          <w:sz w:val="44"/>
          <w:szCs w:val="44"/>
        </w:rPr>
      </w:pPr>
      <w:r>
        <w:rPr>
          <w:rFonts w:ascii="Constantia" w:hAnsi="Constantia"/>
          <w:color w:val="FF0000"/>
          <w:sz w:val="44"/>
          <w:szCs w:val="44"/>
        </w:rPr>
        <w:t>}</w:t>
      </w:r>
    </w:p>
    <w:p w14:paraId="61112ACF" w14:textId="4CDF53EF" w:rsidR="00705C0C" w:rsidRPr="005A1F85" w:rsidRDefault="00705C0C" w:rsidP="00705C0C">
      <w:pPr>
        <w:spacing w:after="0"/>
        <w:ind w:left="720" w:firstLine="720"/>
        <w:rPr>
          <w:rFonts w:ascii="Consolas" w:hAnsi="Consolas"/>
          <w:sz w:val="24"/>
          <w:szCs w:val="24"/>
        </w:rPr>
      </w:pPr>
      <w:r>
        <w:rPr>
          <w:rFonts w:ascii="Constantia" w:hAnsi="Constantia"/>
          <w:color w:val="FF0000"/>
          <w:sz w:val="44"/>
          <w:szCs w:val="44"/>
        </w:rPr>
        <w:t>Computer c2 = new Computer(</w:t>
      </w:r>
      <w:r w:rsidR="00A27D20">
        <w:rPr>
          <w:rFonts w:ascii="Constantia" w:hAnsi="Constantia"/>
          <w:color w:val="FF0000"/>
          <w:sz w:val="44"/>
          <w:szCs w:val="44"/>
        </w:rPr>
        <w:t>“Motorola 6510”, 1 , 595);</w:t>
      </w:r>
    </w:p>
    <w:p w14:paraId="7FC170C8" w14:textId="77777777" w:rsidR="00706A0A" w:rsidRDefault="00706A0A" w:rsidP="009F6871">
      <w:pPr>
        <w:spacing w:after="0"/>
        <w:rPr>
          <w:rFonts w:ascii="Consolas" w:hAnsi="Consolas"/>
          <w:sz w:val="24"/>
          <w:szCs w:val="24"/>
        </w:rPr>
      </w:pPr>
    </w:p>
    <w:p w14:paraId="3B10A45D" w14:textId="77777777" w:rsidR="00560520" w:rsidRDefault="00706A0A" w:rsidP="009F6871">
      <w:pPr>
        <w:spacing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>//Here’s how to use toString</w:t>
      </w:r>
      <w:r>
        <w:rPr>
          <w:rFonts w:ascii="Consolas" w:hAnsi="Consolas"/>
          <w:sz w:val="24"/>
          <w:szCs w:val="24"/>
        </w:rPr>
        <w:br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  <w:t xml:space="preserve">System.out.println(c1.toString());  </w:t>
      </w:r>
      <w:r w:rsidRPr="00706A0A">
        <w:rPr>
          <w:rFonts w:ascii="Consolas" w:hAnsi="Consolas"/>
          <w:sz w:val="20"/>
          <w:szCs w:val="20"/>
        </w:rPr>
        <w:t>//displays computer info on one</w:t>
      </w:r>
      <w:r>
        <w:rPr>
          <w:rFonts w:ascii="Consolas" w:hAnsi="Consolas"/>
          <w:sz w:val="24"/>
          <w:szCs w:val="24"/>
        </w:rPr>
        <w:t xml:space="preserve"> </w:t>
      </w:r>
      <w:r w:rsidRPr="00706A0A">
        <w:rPr>
          <w:rFonts w:ascii="Consolas" w:hAnsi="Consolas"/>
          <w:sz w:val="20"/>
          <w:szCs w:val="20"/>
        </w:rPr>
        <w:t>line</w:t>
      </w:r>
    </w:p>
    <w:p w14:paraId="087E596F" w14:textId="1CBC7014" w:rsidR="00560520" w:rsidRDefault="00A27D20" w:rsidP="009F6871">
      <w:pPr>
        <w:spacing w:after="0"/>
        <w:rPr>
          <w:rFonts w:ascii="Constantia" w:hAnsi="Constantia"/>
          <w:color w:val="FF0000"/>
          <w:sz w:val="44"/>
          <w:szCs w:val="44"/>
        </w:rPr>
      </w:pP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tantia" w:hAnsi="Constantia"/>
          <w:color w:val="FF0000"/>
          <w:sz w:val="44"/>
          <w:szCs w:val="44"/>
        </w:rPr>
        <w:t>//Displaying the static total cost of all computers.</w:t>
      </w:r>
    </w:p>
    <w:p w14:paraId="04247793" w14:textId="09A42D01" w:rsidR="00A27D20" w:rsidRPr="00A27D20" w:rsidRDefault="00A27D20" w:rsidP="009F6871">
      <w:pPr>
        <w:spacing w:after="0"/>
        <w:rPr>
          <w:rFonts w:ascii="Consolas" w:hAnsi="Consolas"/>
          <w:sz w:val="36"/>
          <w:szCs w:val="36"/>
        </w:rPr>
      </w:pPr>
      <w:r>
        <w:rPr>
          <w:rFonts w:ascii="Constantia" w:hAnsi="Constantia"/>
          <w:color w:val="FF0000"/>
          <w:sz w:val="44"/>
          <w:szCs w:val="44"/>
        </w:rPr>
        <w:tab/>
      </w:r>
      <w:r>
        <w:rPr>
          <w:rFonts w:ascii="Constantia" w:hAnsi="Constantia"/>
          <w:color w:val="FF0000"/>
          <w:sz w:val="44"/>
          <w:szCs w:val="44"/>
        </w:rPr>
        <w:tab/>
      </w:r>
      <w:r w:rsidRPr="00A27D20">
        <w:rPr>
          <w:rFonts w:ascii="Constantia" w:hAnsi="Constantia"/>
          <w:color w:val="FF0000"/>
          <w:sz w:val="36"/>
          <w:szCs w:val="36"/>
        </w:rPr>
        <w:t>System.out.println(Computer. totalCostAllComp</w:t>
      </w:r>
      <w:r>
        <w:rPr>
          <w:rFonts w:ascii="Constantia" w:hAnsi="Constantia"/>
          <w:color w:val="FF0000"/>
          <w:sz w:val="36"/>
          <w:szCs w:val="36"/>
        </w:rPr>
        <w:t>);</w:t>
      </w:r>
    </w:p>
    <w:p w14:paraId="72399C09" w14:textId="77777777" w:rsidR="009F6871" w:rsidRPr="005A1F85" w:rsidRDefault="009F6871" w:rsidP="009F6871">
      <w:pPr>
        <w:spacing w:after="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ab/>
        <w:t>}</w:t>
      </w:r>
    </w:p>
    <w:p w14:paraId="272405A0" w14:textId="77777777" w:rsidR="009F6871" w:rsidRDefault="009F6871" w:rsidP="009F6871">
      <w:pPr>
        <w:spacing w:after="0"/>
        <w:rPr>
          <w:rFonts w:ascii="Consolas" w:hAnsi="Consolas"/>
          <w:sz w:val="24"/>
          <w:szCs w:val="24"/>
        </w:rPr>
      </w:pPr>
      <w:r w:rsidRPr="005A1F85">
        <w:rPr>
          <w:rFonts w:ascii="Consolas" w:hAnsi="Consolas"/>
          <w:sz w:val="24"/>
          <w:szCs w:val="24"/>
        </w:rPr>
        <w:t>}</w:t>
      </w:r>
    </w:p>
    <w:p w14:paraId="2BF88472" w14:textId="7A5F3888" w:rsidR="00706A0A" w:rsidRDefault="00706A0A" w:rsidP="009F6871">
      <w:pPr>
        <w:spacing w:after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Example Output:</w:t>
      </w:r>
      <w:r>
        <w:rPr>
          <w:rFonts w:ascii="Consolas" w:hAnsi="Consolas"/>
          <w:sz w:val="24"/>
          <w:szCs w:val="24"/>
        </w:rPr>
        <w:br/>
        <w:t>Processor: Intel Core I7 9750H</w:t>
      </w:r>
      <w:r>
        <w:rPr>
          <w:rFonts w:ascii="Consolas" w:hAnsi="Consolas"/>
          <w:sz w:val="24"/>
          <w:szCs w:val="24"/>
        </w:rPr>
        <w:tab/>
        <w:t>Ram: 16GB</w:t>
      </w:r>
      <w:r>
        <w:rPr>
          <w:rFonts w:ascii="Consolas" w:hAnsi="Consolas"/>
          <w:sz w:val="24"/>
          <w:szCs w:val="24"/>
        </w:rPr>
        <w:tab/>
        <w:t>Cost: 1100</w:t>
      </w:r>
    </w:p>
    <w:p w14:paraId="3208A9F3" w14:textId="0B7F3F86" w:rsidR="00A27D20" w:rsidRPr="005A1F85" w:rsidRDefault="00A27D20" w:rsidP="009F6871">
      <w:pPr>
        <w:spacing w:after="0"/>
        <w:rPr>
          <w:rFonts w:ascii="Consolas" w:hAnsi="Consolas"/>
          <w:sz w:val="24"/>
          <w:szCs w:val="24"/>
        </w:rPr>
      </w:pPr>
      <w:r>
        <w:rPr>
          <w:rFonts w:ascii="Constantia" w:hAnsi="Constantia"/>
          <w:color w:val="FF0000"/>
          <w:sz w:val="44"/>
          <w:szCs w:val="44"/>
        </w:rPr>
        <w:t>1695 (this is the sum of the cost of both computers)</w:t>
      </w:r>
    </w:p>
    <w:sectPr w:rsidR="00A27D20" w:rsidRPr="005A1F85" w:rsidSect="00E41BA0">
      <w:footerReference w:type="default" r:id="rId13"/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435FF" w14:textId="77777777" w:rsidR="000C218F" w:rsidRDefault="000C218F" w:rsidP="007039C3">
      <w:pPr>
        <w:spacing w:after="0" w:line="240" w:lineRule="auto"/>
      </w:pPr>
      <w:r>
        <w:separator/>
      </w:r>
    </w:p>
  </w:endnote>
  <w:endnote w:type="continuationSeparator" w:id="0">
    <w:p w14:paraId="50782566" w14:textId="77777777" w:rsidR="000C218F" w:rsidRDefault="000C218F" w:rsidP="0070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120530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45B7A39" w14:textId="77777777" w:rsidR="00330ADD" w:rsidRDefault="00330A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688A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46CB57F" w14:textId="77777777" w:rsidR="007039C3" w:rsidRDefault="00703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A49A0" w14:textId="77777777" w:rsidR="000C218F" w:rsidRDefault="000C218F" w:rsidP="007039C3">
      <w:pPr>
        <w:spacing w:after="0" w:line="240" w:lineRule="auto"/>
      </w:pPr>
      <w:r>
        <w:separator/>
      </w:r>
    </w:p>
  </w:footnote>
  <w:footnote w:type="continuationSeparator" w:id="0">
    <w:p w14:paraId="562AC715" w14:textId="77777777" w:rsidR="000C218F" w:rsidRDefault="000C218F" w:rsidP="00703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2388E"/>
    <w:multiLevelType w:val="hybridMultilevel"/>
    <w:tmpl w:val="03E4854A"/>
    <w:lvl w:ilvl="0" w:tplc="B3D8FC5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6613B"/>
    <w:multiLevelType w:val="hybridMultilevel"/>
    <w:tmpl w:val="8348F1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0D"/>
    <w:rsid w:val="00001479"/>
    <w:rsid w:val="00003E04"/>
    <w:rsid w:val="00023AB3"/>
    <w:rsid w:val="00070A0E"/>
    <w:rsid w:val="00075C2A"/>
    <w:rsid w:val="000A2C99"/>
    <w:rsid w:val="000C218F"/>
    <w:rsid w:val="000C560F"/>
    <w:rsid w:val="00171A2D"/>
    <w:rsid w:val="001F4C9E"/>
    <w:rsid w:val="001F5211"/>
    <w:rsid w:val="00207405"/>
    <w:rsid w:val="002159BD"/>
    <w:rsid w:val="0021778E"/>
    <w:rsid w:val="00241125"/>
    <w:rsid w:val="00246896"/>
    <w:rsid w:val="0026297B"/>
    <w:rsid w:val="002C294A"/>
    <w:rsid w:val="00316AED"/>
    <w:rsid w:val="00330ADD"/>
    <w:rsid w:val="003576EC"/>
    <w:rsid w:val="003643F6"/>
    <w:rsid w:val="00404C40"/>
    <w:rsid w:val="00434F83"/>
    <w:rsid w:val="0043525D"/>
    <w:rsid w:val="0044450C"/>
    <w:rsid w:val="00446610"/>
    <w:rsid w:val="0045789B"/>
    <w:rsid w:val="004662BF"/>
    <w:rsid w:val="0049350E"/>
    <w:rsid w:val="004B0463"/>
    <w:rsid w:val="004E7C27"/>
    <w:rsid w:val="00547D0D"/>
    <w:rsid w:val="00560520"/>
    <w:rsid w:val="00564444"/>
    <w:rsid w:val="00570E46"/>
    <w:rsid w:val="005A1F85"/>
    <w:rsid w:val="00607865"/>
    <w:rsid w:val="006137A7"/>
    <w:rsid w:val="006528AC"/>
    <w:rsid w:val="00661DF9"/>
    <w:rsid w:val="00673E5C"/>
    <w:rsid w:val="006B0EF1"/>
    <w:rsid w:val="006B7E79"/>
    <w:rsid w:val="006F53D0"/>
    <w:rsid w:val="007039C3"/>
    <w:rsid w:val="00705C0C"/>
    <w:rsid w:val="00706A0A"/>
    <w:rsid w:val="0071585F"/>
    <w:rsid w:val="00732C2D"/>
    <w:rsid w:val="0075688A"/>
    <w:rsid w:val="00773571"/>
    <w:rsid w:val="00785893"/>
    <w:rsid w:val="007A200F"/>
    <w:rsid w:val="007D41A5"/>
    <w:rsid w:val="007D5347"/>
    <w:rsid w:val="007F6C8A"/>
    <w:rsid w:val="00833665"/>
    <w:rsid w:val="0084215D"/>
    <w:rsid w:val="00896F4D"/>
    <w:rsid w:val="008977D1"/>
    <w:rsid w:val="008C03C2"/>
    <w:rsid w:val="008C7D8F"/>
    <w:rsid w:val="00911F47"/>
    <w:rsid w:val="00933E15"/>
    <w:rsid w:val="00937149"/>
    <w:rsid w:val="009B225B"/>
    <w:rsid w:val="009F6871"/>
    <w:rsid w:val="00A02D22"/>
    <w:rsid w:val="00A27D20"/>
    <w:rsid w:val="00A40342"/>
    <w:rsid w:val="00AE0BC6"/>
    <w:rsid w:val="00AF683E"/>
    <w:rsid w:val="00B43340"/>
    <w:rsid w:val="00B51FBF"/>
    <w:rsid w:val="00B9549C"/>
    <w:rsid w:val="00B975F4"/>
    <w:rsid w:val="00BB37BC"/>
    <w:rsid w:val="00BC6316"/>
    <w:rsid w:val="00BD5E69"/>
    <w:rsid w:val="00C15677"/>
    <w:rsid w:val="00C2499B"/>
    <w:rsid w:val="00C27E5C"/>
    <w:rsid w:val="00C3339D"/>
    <w:rsid w:val="00C412B0"/>
    <w:rsid w:val="00C7129B"/>
    <w:rsid w:val="00CE19F7"/>
    <w:rsid w:val="00D16881"/>
    <w:rsid w:val="00D24A1E"/>
    <w:rsid w:val="00D41555"/>
    <w:rsid w:val="00D47340"/>
    <w:rsid w:val="00D8307D"/>
    <w:rsid w:val="00D839E8"/>
    <w:rsid w:val="00DE7DB0"/>
    <w:rsid w:val="00DF1AAD"/>
    <w:rsid w:val="00E16DE5"/>
    <w:rsid w:val="00E41BA0"/>
    <w:rsid w:val="00E62D5E"/>
    <w:rsid w:val="00EA7653"/>
    <w:rsid w:val="00F24412"/>
    <w:rsid w:val="00F32C50"/>
    <w:rsid w:val="00F5342D"/>
    <w:rsid w:val="00FD42CA"/>
    <w:rsid w:val="00FE1369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1B4B"/>
  <w15:docId w15:val="{A3F58822-B2B5-442B-B636-05C3B164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2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1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3"/>
  </w:style>
  <w:style w:type="paragraph" w:styleId="Footer">
    <w:name w:val="footer"/>
    <w:basedOn w:val="Normal"/>
    <w:link w:val="Foot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3"/>
  </w:style>
  <w:style w:type="table" w:styleId="TableGrid">
    <w:name w:val="Table Grid"/>
    <w:basedOn w:val="TableNormal"/>
    <w:uiPriority w:val="59"/>
    <w:rsid w:val="000C5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C5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0E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nley.co.n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henet.org/shen-high-school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hanley.co.n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henet.org/shen-high-school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lchri\AppData\Roaming\Microsoft\Templates\APCSLesso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APCSLesson.dotm</Template>
  <TotalTime>157</TotalTime>
  <Pages>4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Shenendehowa Central Schools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Chris Hanley</cp:lastModifiedBy>
  <cp:revision>16</cp:revision>
  <cp:lastPrinted>2021-11-29T12:50:00Z</cp:lastPrinted>
  <dcterms:created xsi:type="dcterms:W3CDTF">2024-11-13T15:04:00Z</dcterms:created>
  <dcterms:modified xsi:type="dcterms:W3CDTF">2025-11-25T19:59:00Z</dcterms:modified>
</cp:coreProperties>
</file>